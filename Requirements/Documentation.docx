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0D6E" w:rsidRPr="00CE08E9" w:rsidRDefault="006A0D6E" w:rsidP="004B6C99">
      <w:pPr>
        <w:jc w:val="center"/>
        <w:rPr>
          <w:rFonts w:ascii="Allianz Neo" w:hAnsi="Allianz Neo"/>
        </w:rPr>
      </w:pPr>
    </w:p>
    <w:p w:rsidR="004B2745" w:rsidRPr="00CE08E9" w:rsidRDefault="004B2745" w:rsidP="004B6C99">
      <w:pPr>
        <w:jc w:val="center"/>
        <w:rPr>
          <w:rFonts w:ascii="Allianz Neo" w:hAnsi="Allianz Neo"/>
        </w:rPr>
      </w:pPr>
    </w:p>
    <w:p w:rsidR="004B2745" w:rsidRPr="00CE08E9" w:rsidRDefault="004B2745" w:rsidP="004B6C99">
      <w:pPr>
        <w:jc w:val="center"/>
        <w:rPr>
          <w:rFonts w:ascii="Allianz Neo" w:hAnsi="Allianz Neo"/>
        </w:rPr>
      </w:pPr>
    </w:p>
    <w:p w:rsidR="004B2745" w:rsidRPr="00CE08E9" w:rsidRDefault="004B2745" w:rsidP="004B6C99">
      <w:pPr>
        <w:jc w:val="center"/>
        <w:rPr>
          <w:rFonts w:ascii="Allianz Neo" w:hAnsi="Allianz Neo"/>
        </w:rPr>
      </w:pPr>
    </w:p>
    <w:p w:rsidR="004B2745" w:rsidRPr="00CE08E9" w:rsidRDefault="004B2745" w:rsidP="004B6C99">
      <w:pPr>
        <w:jc w:val="center"/>
        <w:rPr>
          <w:rFonts w:ascii="Allianz Neo" w:hAnsi="Allianz Neo"/>
        </w:rPr>
      </w:pPr>
    </w:p>
    <w:p w:rsidR="004B2745" w:rsidRPr="00CE08E9" w:rsidRDefault="004B2745" w:rsidP="004B6C99">
      <w:pPr>
        <w:jc w:val="center"/>
        <w:rPr>
          <w:rFonts w:ascii="Allianz Neo" w:hAnsi="Allianz Neo"/>
        </w:rPr>
      </w:pPr>
    </w:p>
    <w:p w:rsidR="004B2745" w:rsidRPr="00CE08E9" w:rsidRDefault="004B2745" w:rsidP="004B6C99">
      <w:pPr>
        <w:jc w:val="center"/>
        <w:rPr>
          <w:rFonts w:ascii="Allianz Neo" w:hAnsi="Allianz Neo"/>
        </w:rPr>
      </w:pPr>
    </w:p>
    <w:p w:rsidR="0022292D" w:rsidRPr="00CE08E9" w:rsidRDefault="0022292D" w:rsidP="004B6C99">
      <w:pPr>
        <w:jc w:val="center"/>
        <w:rPr>
          <w:rFonts w:ascii="Allianz Neo" w:hAnsi="Allianz Neo"/>
        </w:rPr>
      </w:pPr>
    </w:p>
    <w:p w:rsidR="0022292D" w:rsidRPr="00CE08E9" w:rsidRDefault="0022292D" w:rsidP="004B6C99">
      <w:pPr>
        <w:jc w:val="center"/>
        <w:rPr>
          <w:rFonts w:ascii="Allianz Neo" w:hAnsi="Allianz Neo"/>
        </w:rPr>
      </w:pPr>
    </w:p>
    <w:p w:rsidR="006A0D6E" w:rsidRPr="00CE08E9" w:rsidRDefault="006A0D6E" w:rsidP="004B6C99">
      <w:pPr>
        <w:jc w:val="center"/>
        <w:rPr>
          <w:rFonts w:ascii="Allianz Neo" w:hAnsi="Allianz Neo"/>
        </w:rPr>
      </w:pPr>
    </w:p>
    <w:p w:rsidR="0022292D" w:rsidRPr="0016126B" w:rsidRDefault="0016126B" w:rsidP="0016126B">
      <w:pPr>
        <w:pStyle w:val="Project"/>
      </w:pPr>
      <w:r w:rsidRPr="0016126B">
        <w:t>Portfolio Management</w:t>
      </w:r>
    </w:p>
    <w:p w:rsidR="004B6C99" w:rsidRPr="00CE08E9" w:rsidRDefault="004B6C99" w:rsidP="004B6C99">
      <w:pPr>
        <w:jc w:val="center"/>
        <w:rPr>
          <w:rFonts w:ascii="Allianz Neo" w:eastAsia="Times New Roman" w:hAnsi="Allianz Neo"/>
          <w:b/>
          <w:color w:val="FF0000"/>
          <w:sz w:val="44"/>
          <w:szCs w:val="44"/>
          <w:lang w:val="en-GB" w:eastAsia="en-GB"/>
        </w:rPr>
      </w:pPr>
    </w:p>
    <w:p w:rsidR="00945269" w:rsidRPr="00CE08E9" w:rsidRDefault="00945269" w:rsidP="004B6C99">
      <w:pPr>
        <w:jc w:val="center"/>
        <w:rPr>
          <w:rFonts w:ascii="Allianz Neo" w:eastAsia="Times New Roman" w:hAnsi="Allianz Neo"/>
          <w:b/>
          <w:color w:val="FF0000"/>
          <w:sz w:val="44"/>
          <w:szCs w:val="44"/>
          <w:lang w:val="en-GB" w:eastAsia="en-GB"/>
        </w:rPr>
      </w:pPr>
    </w:p>
    <w:p w:rsidR="0016126B" w:rsidRPr="0016126B" w:rsidRDefault="0016126B" w:rsidP="0016126B">
      <w:pPr>
        <w:jc w:val="center"/>
        <w:rPr>
          <w:rFonts w:ascii="Allianz Neo" w:hAnsi="Allianz Neo"/>
          <w:b/>
          <w:color w:val="333399"/>
          <w:sz w:val="36"/>
          <w:szCs w:val="36"/>
        </w:rPr>
      </w:pPr>
      <w:r w:rsidRPr="0016126B">
        <w:rPr>
          <w:rFonts w:ascii="Allianz Neo" w:hAnsi="Allianz Neo"/>
          <w:b/>
          <w:color w:val="333399"/>
          <w:sz w:val="36"/>
          <w:szCs w:val="36"/>
          <w:lang w:val="en-GB"/>
        </w:rPr>
        <w:t>Cloud based solution for Service Portfolio Governance</w:t>
      </w:r>
    </w:p>
    <w:p w:rsidR="006A0D6E" w:rsidRPr="0016126B" w:rsidRDefault="006A0D6E" w:rsidP="004B6C99">
      <w:pPr>
        <w:jc w:val="center"/>
        <w:rPr>
          <w:rFonts w:ascii="Allianz Neo" w:hAnsi="Allianz Neo"/>
        </w:rPr>
      </w:pPr>
    </w:p>
    <w:p w:rsidR="004B2745" w:rsidRPr="00CE08E9" w:rsidRDefault="004B2745" w:rsidP="004B6C99">
      <w:pPr>
        <w:pStyle w:val="Title"/>
        <w:rPr>
          <w:rFonts w:ascii="Allianz Neo" w:hAnsi="Allianz Neo" w:cs="Arial"/>
          <w:szCs w:val="36"/>
          <w:lang w:val="en-GB"/>
        </w:rPr>
      </w:pPr>
    </w:p>
    <w:p w:rsidR="004B6C99" w:rsidRPr="00CE08E9" w:rsidRDefault="004B6C99" w:rsidP="004B6C99">
      <w:pPr>
        <w:pStyle w:val="Title"/>
        <w:rPr>
          <w:rFonts w:ascii="Allianz Neo" w:hAnsi="Allianz Neo" w:cs="Arial"/>
          <w:szCs w:val="36"/>
          <w:lang w:val="en-GB"/>
        </w:rPr>
      </w:pPr>
    </w:p>
    <w:p w:rsidR="004B6C99" w:rsidRPr="00CE08E9" w:rsidRDefault="004B6C99" w:rsidP="004B6C99">
      <w:pPr>
        <w:pStyle w:val="Title"/>
        <w:rPr>
          <w:rFonts w:ascii="Allianz Neo" w:hAnsi="Allianz Neo" w:cs="Arial"/>
          <w:sz w:val="40"/>
          <w:szCs w:val="40"/>
          <w:lang w:val="en-GB"/>
        </w:rPr>
      </w:pPr>
    </w:p>
    <w:p w:rsidR="004B6C99" w:rsidRPr="00CE08E9" w:rsidRDefault="004B6C99" w:rsidP="004B6C99">
      <w:pPr>
        <w:pStyle w:val="Title"/>
        <w:rPr>
          <w:rFonts w:ascii="Allianz Neo" w:hAnsi="Allianz Neo" w:cs="Arial"/>
          <w:sz w:val="40"/>
          <w:szCs w:val="40"/>
          <w:lang w:val="en-GB"/>
        </w:rPr>
      </w:pPr>
    </w:p>
    <w:p w:rsidR="00F15419" w:rsidRPr="00CE08E9" w:rsidRDefault="00DE359A" w:rsidP="004B6C99">
      <w:pPr>
        <w:pStyle w:val="Title"/>
        <w:rPr>
          <w:rFonts w:ascii="Allianz Neo" w:hAnsi="Allianz Neo" w:cs="Arial"/>
          <w:sz w:val="40"/>
          <w:szCs w:val="40"/>
          <w:lang w:val="en-GB"/>
        </w:rPr>
      </w:pPr>
      <w:r w:rsidRPr="00CE08E9">
        <w:rPr>
          <w:rFonts w:ascii="Allianz Neo" w:hAnsi="Allianz Neo" w:cs="Arial"/>
          <w:sz w:val="40"/>
          <w:szCs w:val="40"/>
          <w:lang w:val="en-GB"/>
        </w:rPr>
        <w:t>System Document</w:t>
      </w:r>
      <w:r>
        <w:rPr>
          <w:rFonts w:ascii="Allianz Neo" w:hAnsi="Allianz Neo" w:cs="Arial"/>
          <w:sz w:val="40"/>
          <w:szCs w:val="40"/>
          <w:lang w:val="en-GB"/>
        </w:rPr>
        <w:t>ation</w:t>
      </w:r>
    </w:p>
    <w:p w:rsidR="00F15419" w:rsidRPr="00CE08E9" w:rsidRDefault="00F15419" w:rsidP="004B6C99">
      <w:pPr>
        <w:pStyle w:val="Title"/>
        <w:rPr>
          <w:rFonts w:ascii="Allianz Neo" w:hAnsi="Allianz Neo" w:cs="Arial"/>
          <w:sz w:val="32"/>
          <w:szCs w:val="32"/>
          <w:lang w:val="en-GB"/>
        </w:rPr>
      </w:pPr>
    </w:p>
    <w:p w:rsidR="004B2745" w:rsidRPr="00CE08E9" w:rsidRDefault="004B2745" w:rsidP="004B6C99">
      <w:pPr>
        <w:jc w:val="center"/>
        <w:rPr>
          <w:rFonts w:ascii="Allianz Neo" w:hAnsi="Allianz Neo"/>
          <w:lang w:val="en-GB"/>
        </w:rPr>
      </w:pPr>
    </w:p>
    <w:p w:rsidR="00DC766A" w:rsidRPr="00CE08E9" w:rsidRDefault="00DC766A" w:rsidP="004B6C99">
      <w:pPr>
        <w:jc w:val="center"/>
        <w:rPr>
          <w:rFonts w:ascii="Allianz Neo" w:hAnsi="Allianz Neo"/>
          <w:lang w:val="en-GB"/>
        </w:rPr>
      </w:pPr>
    </w:p>
    <w:p w:rsidR="00E70CE9" w:rsidRPr="00CE08E9" w:rsidRDefault="00E70CE9" w:rsidP="004B6C99">
      <w:pPr>
        <w:jc w:val="center"/>
        <w:rPr>
          <w:rFonts w:ascii="Allianz Neo" w:hAnsi="Allianz Neo"/>
          <w:lang w:val="en-GB"/>
        </w:rPr>
      </w:pPr>
    </w:p>
    <w:p w:rsidR="00E70CE9" w:rsidRPr="00CE08E9" w:rsidRDefault="00E70CE9" w:rsidP="004B6C99">
      <w:pPr>
        <w:jc w:val="center"/>
        <w:rPr>
          <w:rFonts w:ascii="Allianz Neo" w:hAnsi="Allianz Neo"/>
          <w:lang w:val="en-GB"/>
        </w:rPr>
      </w:pPr>
    </w:p>
    <w:p w:rsidR="00E70CE9" w:rsidRPr="00CE08E9" w:rsidRDefault="00E70CE9" w:rsidP="004B6C99">
      <w:pPr>
        <w:jc w:val="center"/>
        <w:rPr>
          <w:rFonts w:ascii="Allianz Neo" w:hAnsi="Allianz Neo"/>
          <w:lang w:val="en-GB"/>
        </w:rPr>
      </w:pPr>
    </w:p>
    <w:p w:rsidR="00F15419" w:rsidRPr="00CE08E9" w:rsidRDefault="00F15419" w:rsidP="004B6C99">
      <w:pPr>
        <w:jc w:val="center"/>
        <w:rPr>
          <w:rFonts w:ascii="Allianz Neo" w:hAnsi="Allianz Neo"/>
          <w:lang w:val="en-GB"/>
        </w:rPr>
      </w:pPr>
    </w:p>
    <w:p w:rsidR="00CE08E9" w:rsidRDefault="00CE08E9" w:rsidP="00853A00">
      <w:pPr>
        <w:jc w:val="both"/>
        <w:rPr>
          <w:rFonts w:ascii="Allianz Neo" w:hAnsi="Allianz Neo"/>
          <w:b/>
          <w:color w:val="333399"/>
          <w:sz w:val="24"/>
        </w:rPr>
      </w:pPr>
    </w:p>
    <w:p w:rsidR="006A0D6E" w:rsidRPr="00CE08E9" w:rsidRDefault="00CE08E9" w:rsidP="00BC5096">
      <w:pPr>
        <w:pStyle w:val="TOCHeading"/>
      </w:pPr>
      <w:r>
        <w:br w:type="page"/>
      </w:r>
      <w:r w:rsidR="006A0D6E" w:rsidRPr="00CE08E9">
        <w:lastRenderedPageBreak/>
        <w:t>Document Revision History</w:t>
      </w:r>
    </w:p>
    <w:p w:rsidR="006A0D6E" w:rsidRPr="00CE08E9" w:rsidRDefault="006A0D6E" w:rsidP="00853A00">
      <w:pPr>
        <w:jc w:val="both"/>
        <w:rPr>
          <w:rFonts w:ascii="Allianz Neo" w:hAnsi="Allianz Neo"/>
          <w:b/>
          <w:sz w:val="22"/>
        </w:rPr>
      </w:pPr>
    </w:p>
    <w:tbl>
      <w:tblPr>
        <w:tblStyle w:val="TableGrid"/>
        <w:tblW w:w="5234" w:type="pct"/>
        <w:tblLook w:val="01E0" w:firstRow="1" w:lastRow="1" w:firstColumn="1" w:lastColumn="1" w:noHBand="0" w:noVBand="0"/>
      </w:tblPr>
      <w:tblGrid>
        <w:gridCol w:w="798"/>
        <w:gridCol w:w="1411"/>
        <w:gridCol w:w="2044"/>
        <w:gridCol w:w="1843"/>
        <w:gridCol w:w="2222"/>
        <w:gridCol w:w="2228"/>
        <w:gridCol w:w="3591"/>
      </w:tblGrid>
      <w:tr w:rsidR="00F21186" w:rsidRPr="00CE08E9" w:rsidTr="005702AC">
        <w:trPr>
          <w:trHeight w:val="337"/>
        </w:trPr>
        <w:tc>
          <w:tcPr>
            <w:tcW w:w="282" w:type="pct"/>
            <w:vAlign w:val="center"/>
          </w:tcPr>
          <w:p w:rsidR="006A0D6E" w:rsidRPr="00CE08E9" w:rsidRDefault="006A0D6E" w:rsidP="005702AC">
            <w:pPr>
              <w:jc w:val="center"/>
              <w:rPr>
                <w:rFonts w:ascii="Allianz Neo" w:hAnsi="Allianz Neo"/>
                <w:sz w:val="18"/>
              </w:rPr>
            </w:pPr>
            <w:r w:rsidRPr="00CE08E9">
              <w:rPr>
                <w:rFonts w:ascii="Allianz Neo" w:hAnsi="Allianz Neo"/>
                <w:b/>
                <w:sz w:val="18"/>
              </w:rPr>
              <w:t>S</w:t>
            </w:r>
            <w:r w:rsidR="00CB2B96">
              <w:rPr>
                <w:rFonts w:ascii="Allianz Neo" w:hAnsi="Allianz Neo"/>
                <w:b/>
                <w:sz w:val="18"/>
              </w:rPr>
              <w:t>.N.</w:t>
            </w:r>
          </w:p>
        </w:tc>
        <w:tc>
          <w:tcPr>
            <w:tcW w:w="499" w:type="pct"/>
            <w:vAlign w:val="center"/>
          </w:tcPr>
          <w:p w:rsidR="006A0D6E" w:rsidRPr="00CE08E9" w:rsidRDefault="006A0D6E" w:rsidP="005702AC">
            <w:pPr>
              <w:jc w:val="center"/>
              <w:rPr>
                <w:rFonts w:ascii="Allianz Neo" w:hAnsi="Allianz Neo"/>
                <w:b/>
                <w:sz w:val="18"/>
              </w:rPr>
            </w:pPr>
            <w:r w:rsidRPr="00CE08E9">
              <w:rPr>
                <w:rFonts w:ascii="Allianz Neo" w:hAnsi="Allianz Neo"/>
                <w:b/>
                <w:sz w:val="18"/>
              </w:rPr>
              <w:t>Version</w:t>
            </w:r>
          </w:p>
        </w:tc>
        <w:tc>
          <w:tcPr>
            <w:tcW w:w="723" w:type="pct"/>
            <w:vAlign w:val="center"/>
          </w:tcPr>
          <w:p w:rsidR="006A0D6E" w:rsidRPr="00CE08E9" w:rsidRDefault="006A0D6E" w:rsidP="005702AC">
            <w:pPr>
              <w:jc w:val="center"/>
              <w:rPr>
                <w:rFonts w:ascii="Allianz Neo" w:hAnsi="Allianz Neo"/>
                <w:b/>
                <w:sz w:val="18"/>
              </w:rPr>
            </w:pPr>
            <w:r w:rsidRPr="00CE08E9">
              <w:rPr>
                <w:rFonts w:ascii="Allianz Neo" w:hAnsi="Allianz Neo"/>
                <w:b/>
                <w:sz w:val="18"/>
              </w:rPr>
              <w:t>Date</w:t>
            </w:r>
          </w:p>
        </w:tc>
        <w:tc>
          <w:tcPr>
            <w:tcW w:w="652" w:type="pct"/>
            <w:vAlign w:val="center"/>
          </w:tcPr>
          <w:p w:rsidR="006A0D6E" w:rsidRPr="00CE08E9" w:rsidRDefault="006A0D6E" w:rsidP="005702AC">
            <w:pPr>
              <w:jc w:val="center"/>
              <w:rPr>
                <w:rFonts w:ascii="Allianz Neo" w:hAnsi="Allianz Neo"/>
                <w:sz w:val="18"/>
              </w:rPr>
            </w:pPr>
            <w:r w:rsidRPr="00CE08E9">
              <w:rPr>
                <w:rFonts w:ascii="Allianz Neo" w:hAnsi="Allianz Neo"/>
                <w:b/>
                <w:sz w:val="18"/>
              </w:rPr>
              <w:t>Author</w:t>
            </w:r>
          </w:p>
        </w:tc>
        <w:tc>
          <w:tcPr>
            <w:tcW w:w="786" w:type="pct"/>
            <w:vAlign w:val="center"/>
          </w:tcPr>
          <w:p w:rsidR="006A0D6E" w:rsidRPr="00CE08E9" w:rsidRDefault="006A0D6E" w:rsidP="005702AC">
            <w:pPr>
              <w:jc w:val="center"/>
              <w:rPr>
                <w:rFonts w:ascii="Allianz Neo" w:hAnsi="Allianz Neo"/>
                <w:b/>
                <w:sz w:val="18"/>
              </w:rPr>
            </w:pPr>
            <w:r w:rsidRPr="00CE08E9">
              <w:rPr>
                <w:rFonts w:ascii="Allianz Neo" w:hAnsi="Allianz Neo"/>
                <w:b/>
                <w:sz w:val="18"/>
              </w:rPr>
              <w:t>Reviewed by</w:t>
            </w:r>
          </w:p>
        </w:tc>
        <w:tc>
          <w:tcPr>
            <w:tcW w:w="788" w:type="pct"/>
            <w:vAlign w:val="center"/>
          </w:tcPr>
          <w:p w:rsidR="006A0D6E" w:rsidRPr="00CE08E9" w:rsidRDefault="006A0D6E" w:rsidP="005702AC">
            <w:pPr>
              <w:jc w:val="center"/>
              <w:rPr>
                <w:rFonts w:ascii="Allianz Neo" w:hAnsi="Allianz Neo"/>
                <w:b/>
                <w:sz w:val="18"/>
              </w:rPr>
            </w:pPr>
            <w:r w:rsidRPr="00CE08E9">
              <w:rPr>
                <w:rFonts w:ascii="Allianz Neo" w:hAnsi="Allianz Neo"/>
                <w:b/>
                <w:sz w:val="18"/>
              </w:rPr>
              <w:t>Approved by</w:t>
            </w:r>
          </w:p>
        </w:tc>
        <w:tc>
          <w:tcPr>
            <w:tcW w:w="1270" w:type="pct"/>
            <w:vAlign w:val="center"/>
          </w:tcPr>
          <w:p w:rsidR="006A0D6E" w:rsidRPr="00CE08E9" w:rsidRDefault="006A0D6E" w:rsidP="005702AC">
            <w:pPr>
              <w:jc w:val="center"/>
              <w:rPr>
                <w:rFonts w:ascii="Allianz Neo" w:hAnsi="Allianz Neo"/>
                <w:sz w:val="18"/>
              </w:rPr>
            </w:pPr>
            <w:r w:rsidRPr="00CE08E9">
              <w:rPr>
                <w:rFonts w:ascii="Allianz Neo" w:hAnsi="Allianz Neo"/>
                <w:b/>
                <w:sz w:val="18"/>
              </w:rPr>
              <w:t>Description of changes</w:t>
            </w:r>
          </w:p>
        </w:tc>
      </w:tr>
      <w:tr w:rsidR="006A0D6E" w:rsidRPr="00CE08E9" w:rsidTr="005702AC">
        <w:trPr>
          <w:trHeight w:val="337"/>
        </w:trPr>
        <w:tc>
          <w:tcPr>
            <w:tcW w:w="282" w:type="pct"/>
            <w:vAlign w:val="center"/>
          </w:tcPr>
          <w:p w:rsidR="006A0D6E" w:rsidRPr="00CE08E9" w:rsidRDefault="005426CF" w:rsidP="005702AC">
            <w:pPr>
              <w:jc w:val="center"/>
              <w:rPr>
                <w:rFonts w:ascii="Allianz Neo" w:hAnsi="Allianz Neo"/>
              </w:rPr>
            </w:pPr>
            <w:r w:rsidRPr="00CE08E9">
              <w:rPr>
                <w:rFonts w:ascii="Allianz Neo" w:hAnsi="Allianz Neo"/>
              </w:rPr>
              <w:t>1</w:t>
            </w:r>
          </w:p>
        </w:tc>
        <w:tc>
          <w:tcPr>
            <w:tcW w:w="499" w:type="pct"/>
            <w:vAlign w:val="center"/>
          </w:tcPr>
          <w:p w:rsidR="006A0D6E" w:rsidRPr="00CE08E9" w:rsidRDefault="005426CF" w:rsidP="005702AC">
            <w:pPr>
              <w:jc w:val="center"/>
              <w:rPr>
                <w:rFonts w:ascii="Allianz Neo" w:hAnsi="Allianz Neo"/>
              </w:rPr>
            </w:pPr>
            <w:r w:rsidRPr="00CE08E9">
              <w:rPr>
                <w:rFonts w:ascii="Allianz Neo" w:hAnsi="Allianz Neo"/>
              </w:rPr>
              <w:t>0.1</w:t>
            </w:r>
          </w:p>
        </w:tc>
        <w:tc>
          <w:tcPr>
            <w:tcW w:w="723" w:type="pct"/>
            <w:vAlign w:val="center"/>
          </w:tcPr>
          <w:p w:rsidR="006A0D6E" w:rsidRPr="00CE08E9" w:rsidRDefault="0016126B" w:rsidP="005702AC">
            <w:pPr>
              <w:jc w:val="center"/>
              <w:rPr>
                <w:rFonts w:ascii="Allianz Neo" w:hAnsi="Allianz Neo"/>
              </w:rPr>
            </w:pPr>
            <w:r>
              <w:rPr>
                <w:rFonts w:ascii="Allianz Neo" w:hAnsi="Allianz Neo"/>
              </w:rPr>
              <w:t>09/10</w:t>
            </w:r>
            <w:r w:rsidR="005426CF" w:rsidRPr="00CE08E9">
              <w:rPr>
                <w:rFonts w:ascii="Allianz Neo" w:hAnsi="Allianz Neo"/>
              </w:rPr>
              <w:t>/201</w:t>
            </w:r>
            <w:r>
              <w:rPr>
                <w:rFonts w:ascii="Allianz Neo" w:hAnsi="Allianz Neo"/>
              </w:rPr>
              <w:t>9</w:t>
            </w:r>
          </w:p>
        </w:tc>
        <w:tc>
          <w:tcPr>
            <w:tcW w:w="652" w:type="pct"/>
            <w:vAlign w:val="center"/>
          </w:tcPr>
          <w:p w:rsidR="006A0D6E" w:rsidRPr="00CE08E9" w:rsidRDefault="0016126B" w:rsidP="005702AC">
            <w:pPr>
              <w:jc w:val="center"/>
              <w:rPr>
                <w:rFonts w:ascii="Allianz Neo" w:hAnsi="Allianz Neo"/>
              </w:rPr>
            </w:pPr>
            <w:r>
              <w:rPr>
                <w:rFonts w:ascii="Allianz Neo" w:hAnsi="Allianz Neo"/>
              </w:rPr>
              <w:t>Adars</w:t>
            </w:r>
          </w:p>
        </w:tc>
        <w:tc>
          <w:tcPr>
            <w:tcW w:w="786" w:type="pct"/>
            <w:vAlign w:val="center"/>
          </w:tcPr>
          <w:p w:rsidR="006A0D6E" w:rsidRPr="00CE08E9" w:rsidRDefault="006A0D6E" w:rsidP="005702AC">
            <w:pPr>
              <w:jc w:val="center"/>
              <w:rPr>
                <w:rFonts w:ascii="Allianz Neo" w:hAnsi="Allianz Neo"/>
              </w:rPr>
            </w:pPr>
          </w:p>
        </w:tc>
        <w:tc>
          <w:tcPr>
            <w:tcW w:w="788" w:type="pct"/>
            <w:vAlign w:val="center"/>
          </w:tcPr>
          <w:p w:rsidR="006A0D6E" w:rsidRPr="00CE08E9" w:rsidRDefault="006A0D6E" w:rsidP="005702AC">
            <w:pPr>
              <w:jc w:val="center"/>
              <w:rPr>
                <w:rFonts w:ascii="Allianz Neo" w:hAnsi="Allianz Neo"/>
              </w:rPr>
            </w:pPr>
          </w:p>
        </w:tc>
        <w:tc>
          <w:tcPr>
            <w:tcW w:w="1270" w:type="pct"/>
            <w:vAlign w:val="center"/>
          </w:tcPr>
          <w:p w:rsidR="006A0D6E" w:rsidRPr="00CE08E9" w:rsidRDefault="00976FB6" w:rsidP="005702AC">
            <w:pPr>
              <w:jc w:val="center"/>
              <w:rPr>
                <w:rFonts w:ascii="Allianz Neo" w:hAnsi="Allianz Neo"/>
              </w:rPr>
            </w:pPr>
            <w:r w:rsidRPr="00CE08E9">
              <w:rPr>
                <w:rFonts w:ascii="Allianz Neo" w:hAnsi="Allianz Neo"/>
              </w:rPr>
              <w:t>Initial Draft</w:t>
            </w:r>
          </w:p>
        </w:tc>
      </w:tr>
      <w:tr w:rsidR="006A0D6E" w:rsidRPr="00CE08E9" w:rsidTr="005702AC">
        <w:trPr>
          <w:trHeight w:val="337"/>
        </w:trPr>
        <w:tc>
          <w:tcPr>
            <w:tcW w:w="282" w:type="pct"/>
            <w:vAlign w:val="center"/>
          </w:tcPr>
          <w:p w:rsidR="006A0D6E" w:rsidRPr="00CE08E9" w:rsidRDefault="006A0D6E" w:rsidP="005702AC">
            <w:pPr>
              <w:jc w:val="center"/>
              <w:rPr>
                <w:rFonts w:ascii="Allianz Neo" w:hAnsi="Allianz Neo"/>
              </w:rPr>
            </w:pPr>
          </w:p>
        </w:tc>
        <w:tc>
          <w:tcPr>
            <w:tcW w:w="499" w:type="pct"/>
            <w:vAlign w:val="center"/>
          </w:tcPr>
          <w:p w:rsidR="006A0D6E" w:rsidRPr="00CE08E9" w:rsidRDefault="006A0D6E" w:rsidP="005702AC">
            <w:pPr>
              <w:jc w:val="center"/>
              <w:rPr>
                <w:rFonts w:ascii="Allianz Neo" w:hAnsi="Allianz Neo"/>
              </w:rPr>
            </w:pPr>
          </w:p>
        </w:tc>
        <w:tc>
          <w:tcPr>
            <w:tcW w:w="723" w:type="pct"/>
            <w:vAlign w:val="center"/>
          </w:tcPr>
          <w:p w:rsidR="006A0D6E" w:rsidRPr="00CE08E9" w:rsidRDefault="006A0D6E" w:rsidP="005702AC">
            <w:pPr>
              <w:jc w:val="center"/>
              <w:rPr>
                <w:rFonts w:ascii="Allianz Neo" w:hAnsi="Allianz Neo"/>
              </w:rPr>
            </w:pPr>
          </w:p>
        </w:tc>
        <w:tc>
          <w:tcPr>
            <w:tcW w:w="652" w:type="pct"/>
            <w:vAlign w:val="center"/>
          </w:tcPr>
          <w:p w:rsidR="006A0D6E" w:rsidRPr="00CE08E9" w:rsidRDefault="006A0D6E" w:rsidP="005702AC">
            <w:pPr>
              <w:jc w:val="center"/>
              <w:rPr>
                <w:rFonts w:ascii="Allianz Neo" w:hAnsi="Allianz Neo"/>
              </w:rPr>
            </w:pPr>
          </w:p>
        </w:tc>
        <w:tc>
          <w:tcPr>
            <w:tcW w:w="786" w:type="pct"/>
            <w:vAlign w:val="center"/>
          </w:tcPr>
          <w:p w:rsidR="006A0D6E" w:rsidRPr="00CE08E9" w:rsidRDefault="006A0D6E" w:rsidP="005702AC">
            <w:pPr>
              <w:jc w:val="center"/>
              <w:rPr>
                <w:rFonts w:ascii="Allianz Neo" w:hAnsi="Allianz Neo"/>
              </w:rPr>
            </w:pPr>
          </w:p>
        </w:tc>
        <w:tc>
          <w:tcPr>
            <w:tcW w:w="788" w:type="pct"/>
            <w:vAlign w:val="center"/>
          </w:tcPr>
          <w:p w:rsidR="006A0D6E" w:rsidRPr="00CE08E9" w:rsidRDefault="006A0D6E" w:rsidP="005702AC">
            <w:pPr>
              <w:jc w:val="center"/>
              <w:rPr>
                <w:rFonts w:ascii="Allianz Neo" w:hAnsi="Allianz Neo"/>
              </w:rPr>
            </w:pPr>
          </w:p>
        </w:tc>
        <w:tc>
          <w:tcPr>
            <w:tcW w:w="1270" w:type="pct"/>
            <w:vAlign w:val="center"/>
          </w:tcPr>
          <w:p w:rsidR="006A0D6E" w:rsidRPr="00CE08E9" w:rsidRDefault="006A0D6E" w:rsidP="005702AC">
            <w:pPr>
              <w:jc w:val="center"/>
              <w:rPr>
                <w:rFonts w:ascii="Allianz Neo" w:hAnsi="Allianz Neo"/>
              </w:rPr>
            </w:pPr>
          </w:p>
        </w:tc>
      </w:tr>
    </w:tbl>
    <w:p w:rsidR="006A0D6E" w:rsidRPr="00CE08E9" w:rsidRDefault="006A0D6E" w:rsidP="00853A00">
      <w:pPr>
        <w:jc w:val="both"/>
        <w:rPr>
          <w:rFonts w:ascii="Allianz Neo" w:hAnsi="Allianz Neo"/>
        </w:rPr>
      </w:pPr>
    </w:p>
    <w:p w:rsidR="006A0D6E" w:rsidRPr="00CE08E9" w:rsidRDefault="006A0D6E" w:rsidP="00853A00">
      <w:pPr>
        <w:jc w:val="both"/>
        <w:rPr>
          <w:rFonts w:ascii="Allianz Neo" w:hAnsi="Allianz Neo"/>
        </w:rPr>
      </w:pPr>
    </w:p>
    <w:p w:rsidR="006A0D6E" w:rsidRPr="00CE08E9" w:rsidRDefault="006A0D6E" w:rsidP="00853A00">
      <w:pPr>
        <w:jc w:val="both"/>
        <w:rPr>
          <w:rFonts w:ascii="Allianz Neo" w:hAnsi="Allianz Neo"/>
        </w:rPr>
      </w:pPr>
    </w:p>
    <w:p w:rsidR="006A0D6E" w:rsidRPr="00CE08E9" w:rsidRDefault="006A0D6E" w:rsidP="00853A00">
      <w:pPr>
        <w:jc w:val="both"/>
        <w:rPr>
          <w:rFonts w:ascii="Allianz Neo" w:hAnsi="Allianz Neo"/>
        </w:rPr>
      </w:pPr>
    </w:p>
    <w:p w:rsidR="006A0D6E" w:rsidRPr="00CE08E9" w:rsidRDefault="006A0D6E" w:rsidP="00853A00">
      <w:pPr>
        <w:jc w:val="both"/>
        <w:rPr>
          <w:rFonts w:ascii="Allianz Neo" w:hAnsi="Allianz Neo"/>
        </w:rPr>
      </w:pPr>
    </w:p>
    <w:p w:rsidR="006A0D6E" w:rsidRPr="00CE08E9" w:rsidRDefault="006A0D6E" w:rsidP="00853A00">
      <w:pPr>
        <w:jc w:val="both"/>
        <w:rPr>
          <w:rFonts w:ascii="Allianz Neo" w:hAnsi="Allianz Neo"/>
        </w:rPr>
      </w:pPr>
    </w:p>
    <w:p w:rsidR="006A0D6E" w:rsidRPr="00CE08E9" w:rsidRDefault="006A0D6E" w:rsidP="00853A00">
      <w:pPr>
        <w:jc w:val="both"/>
        <w:rPr>
          <w:rFonts w:ascii="Allianz Neo" w:hAnsi="Allianz Neo"/>
        </w:rPr>
      </w:pPr>
    </w:p>
    <w:p w:rsidR="006A0D6E" w:rsidRPr="00CE08E9" w:rsidRDefault="006A0D6E" w:rsidP="00853A00">
      <w:pPr>
        <w:jc w:val="both"/>
        <w:rPr>
          <w:rFonts w:ascii="Allianz Neo" w:hAnsi="Allianz Neo"/>
        </w:rPr>
      </w:pPr>
    </w:p>
    <w:p w:rsidR="006A0D6E" w:rsidRPr="00CE08E9" w:rsidRDefault="006A0D6E" w:rsidP="00853A00">
      <w:pPr>
        <w:jc w:val="both"/>
        <w:rPr>
          <w:rFonts w:ascii="Allianz Neo" w:hAnsi="Allianz Neo"/>
        </w:rPr>
      </w:pPr>
    </w:p>
    <w:p w:rsidR="006A0D6E" w:rsidRPr="00CE08E9" w:rsidRDefault="006A0D6E" w:rsidP="00853A00">
      <w:pPr>
        <w:jc w:val="both"/>
        <w:rPr>
          <w:rFonts w:ascii="Allianz Neo" w:hAnsi="Allianz Neo"/>
        </w:rPr>
      </w:pPr>
    </w:p>
    <w:p w:rsidR="006A0D6E" w:rsidRPr="00CE08E9" w:rsidRDefault="006A0D6E" w:rsidP="00853A00">
      <w:pPr>
        <w:jc w:val="both"/>
        <w:rPr>
          <w:rFonts w:ascii="Allianz Neo" w:hAnsi="Allianz Neo"/>
        </w:rPr>
      </w:pPr>
    </w:p>
    <w:p w:rsidR="006A0D6E" w:rsidRPr="00CE08E9" w:rsidRDefault="006A0D6E" w:rsidP="00853A00">
      <w:pPr>
        <w:jc w:val="both"/>
        <w:rPr>
          <w:rFonts w:ascii="Allianz Neo" w:hAnsi="Allianz Neo"/>
        </w:rPr>
      </w:pPr>
    </w:p>
    <w:p w:rsidR="006A0D6E" w:rsidRPr="00CE08E9" w:rsidRDefault="006A0D6E" w:rsidP="00853A00">
      <w:pPr>
        <w:jc w:val="both"/>
        <w:rPr>
          <w:rFonts w:ascii="Allianz Neo" w:hAnsi="Allianz Neo"/>
        </w:rPr>
      </w:pPr>
    </w:p>
    <w:p w:rsidR="006A0D6E" w:rsidRPr="00CE08E9" w:rsidRDefault="006A0D6E" w:rsidP="00853A00">
      <w:pPr>
        <w:jc w:val="both"/>
        <w:rPr>
          <w:rFonts w:ascii="Allianz Neo" w:hAnsi="Allianz Neo"/>
        </w:rPr>
      </w:pPr>
    </w:p>
    <w:p w:rsidR="006A0D6E" w:rsidRPr="00CE08E9" w:rsidRDefault="006A0D6E" w:rsidP="00853A00">
      <w:pPr>
        <w:jc w:val="both"/>
        <w:rPr>
          <w:rFonts w:ascii="Allianz Neo" w:hAnsi="Allianz Neo"/>
        </w:rPr>
      </w:pPr>
    </w:p>
    <w:p w:rsidR="006A0D6E" w:rsidRPr="00CE08E9" w:rsidRDefault="006A0D6E" w:rsidP="00853A00">
      <w:pPr>
        <w:jc w:val="both"/>
        <w:rPr>
          <w:rFonts w:ascii="Allianz Neo" w:hAnsi="Allianz Neo"/>
        </w:rPr>
      </w:pPr>
    </w:p>
    <w:p w:rsidR="006A0D6E" w:rsidRPr="00CE08E9" w:rsidRDefault="006A0D6E" w:rsidP="00853A00">
      <w:pPr>
        <w:jc w:val="both"/>
        <w:rPr>
          <w:rFonts w:ascii="Allianz Neo" w:hAnsi="Allianz Neo"/>
        </w:rPr>
      </w:pPr>
    </w:p>
    <w:p w:rsidR="006A0D6E" w:rsidRPr="00CE08E9" w:rsidRDefault="006A0D6E" w:rsidP="00853A00">
      <w:pPr>
        <w:jc w:val="both"/>
        <w:rPr>
          <w:rFonts w:ascii="Allianz Neo" w:hAnsi="Allianz Neo"/>
        </w:rPr>
      </w:pPr>
    </w:p>
    <w:p w:rsidR="006A0D6E" w:rsidRPr="00CE08E9" w:rsidRDefault="006A0D6E" w:rsidP="00853A00">
      <w:pPr>
        <w:jc w:val="both"/>
        <w:rPr>
          <w:rFonts w:ascii="Allianz Neo" w:hAnsi="Allianz Neo"/>
        </w:rPr>
      </w:pPr>
    </w:p>
    <w:p w:rsidR="006A0D6E" w:rsidRPr="00CE08E9" w:rsidRDefault="006A0D6E" w:rsidP="00853A00">
      <w:pPr>
        <w:jc w:val="both"/>
        <w:rPr>
          <w:rFonts w:ascii="Allianz Neo" w:hAnsi="Allianz Neo"/>
        </w:rPr>
      </w:pPr>
    </w:p>
    <w:p w:rsidR="006A0D6E" w:rsidRPr="00CE08E9" w:rsidRDefault="006A0D6E" w:rsidP="00853A00">
      <w:pPr>
        <w:jc w:val="both"/>
        <w:rPr>
          <w:rFonts w:ascii="Allianz Neo" w:hAnsi="Allianz Neo"/>
        </w:rPr>
      </w:pPr>
    </w:p>
    <w:p w:rsidR="006A0D6E" w:rsidRPr="00CE08E9" w:rsidRDefault="006A0D6E" w:rsidP="00853A00">
      <w:pPr>
        <w:jc w:val="both"/>
        <w:rPr>
          <w:rFonts w:ascii="Allianz Neo" w:hAnsi="Allianz Neo"/>
        </w:rPr>
      </w:pPr>
    </w:p>
    <w:p w:rsidR="006A0D6E" w:rsidRPr="00CE08E9" w:rsidRDefault="006A0D6E" w:rsidP="00853A00">
      <w:pPr>
        <w:jc w:val="both"/>
        <w:rPr>
          <w:rFonts w:ascii="Allianz Neo" w:hAnsi="Allianz Neo"/>
        </w:rPr>
      </w:pPr>
    </w:p>
    <w:p w:rsidR="006A0D6E" w:rsidRPr="00CE08E9" w:rsidRDefault="006A0D6E" w:rsidP="00853A00">
      <w:pPr>
        <w:jc w:val="both"/>
        <w:rPr>
          <w:rFonts w:ascii="Allianz Neo" w:hAnsi="Allianz Neo"/>
        </w:rPr>
      </w:pPr>
    </w:p>
    <w:p w:rsidR="006A0D6E" w:rsidRPr="00CE08E9" w:rsidRDefault="006A0D6E" w:rsidP="00853A00">
      <w:pPr>
        <w:jc w:val="both"/>
        <w:rPr>
          <w:rFonts w:ascii="Allianz Neo" w:hAnsi="Allianz Neo"/>
        </w:rPr>
      </w:pPr>
    </w:p>
    <w:p w:rsidR="006A0D6E" w:rsidRPr="00CE08E9" w:rsidRDefault="006A0D6E" w:rsidP="00853A00">
      <w:pPr>
        <w:jc w:val="both"/>
        <w:rPr>
          <w:rFonts w:ascii="Allianz Neo" w:hAnsi="Allianz Neo"/>
        </w:rPr>
      </w:pPr>
    </w:p>
    <w:p w:rsidR="006A0D6E" w:rsidRPr="00CE08E9" w:rsidRDefault="006A0D6E" w:rsidP="00853A00">
      <w:pPr>
        <w:jc w:val="both"/>
        <w:rPr>
          <w:rFonts w:ascii="Allianz Neo" w:hAnsi="Allianz Neo"/>
        </w:rPr>
      </w:pPr>
    </w:p>
    <w:p w:rsidR="006A0D6E" w:rsidRPr="00CE08E9" w:rsidRDefault="006A0D6E" w:rsidP="00853A00">
      <w:pPr>
        <w:jc w:val="both"/>
        <w:rPr>
          <w:rFonts w:ascii="Allianz Neo" w:hAnsi="Allianz Neo"/>
        </w:rPr>
      </w:pPr>
    </w:p>
    <w:p w:rsidR="006A0D6E" w:rsidRPr="00CE08E9" w:rsidRDefault="006A0D6E" w:rsidP="00853A00">
      <w:pPr>
        <w:jc w:val="both"/>
        <w:rPr>
          <w:rFonts w:ascii="Allianz Neo" w:hAnsi="Allianz Neo"/>
        </w:rPr>
      </w:pPr>
    </w:p>
    <w:p w:rsidR="006A0D6E" w:rsidRPr="00CE08E9" w:rsidRDefault="006A0D6E" w:rsidP="00853A00">
      <w:pPr>
        <w:jc w:val="both"/>
        <w:rPr>
          <w:rFonts w:ascii="Allianz Neo" w:hAnsi="Allianz Neo"/>
        </w:rPr>
      </w:pPr>
    </w:p>
    <w:p w:rsidR="00F57DEC" w:rsidRPr="00CE08E9" w:rsidRDefault="00F57DEC" w:rsidP="00F57DEC">
      <w:pPr>
        <w:jc w:val="both"/>
        <w:rPr>
          <w:rFonts w:ascii="Allianz Neo" w:hAnsi="Allianz Neo"/>
          <w:sz w:val="16"/>
          <w:szCs w:val="16"/>
          <w:lang w:eastAsia="en-US"/>
        </w:rPr>
      </w:pPr>
    </w:p>
    <w:p w:rsidR="00F57DEC" w:rsidRDefault="00F57DEC" w:rsidP="00F57DEC">
      <w:pPr>
        <w:pStyle w:val="TOCHeading"/>
      </w:pPr>
      <w:r>
        <w:lastRenderedPageBreak/>
        <w:t>Table of Contents</w:t>
      </w:r>
    </w:p>
    <w:p w:rsidR="00C4390B" w:rsidRPr="00C4390B" w:rsidRDefault="00C4390B" w:rsidP="00C4390B">
      <w:pPr>
        <w:rPr>
          <w:lang w:eastAsia="en-US"/>
        </w:rPr>
      </w:pPr>
    </w:p>
    <w:p w:rsidR="00D26414" w:rsidRDefault="00F57DE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1522639" w:history="1">
        <w:r w:rsidR="00D26414" w:rsidRPr="00E11E63">
          <w:rPr>
            <w:rStyle w:val="Hyperlink"/>
            <w:noProof/>
            <w:color w:val="0000BF" w:themeColor="hyperlink" w:themeShade="BF"/>
          </w:rPr>
          <w:t>1.</w:t>
        </w:r>
        <w:r w:rsidR="00D26414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D26414" w:rsidRPr="00E11E63">
          <w:rPr>
            <w:rStyle w:val="Hyperlink"/>
            <w:noProof/>
            <w:color w:val="0000BF" w:themeColor="hyperlink" w:themeShade="BF"/>
          </w:rPr>
          <w:t>Proposed Solution</w:t>
        </w:r>
        <w:r w:rsidR="00D26414">
          <w:rPr>
            <w:noProof/>
            <w:webHidden/>
          </w:rPr>
          <w:tab/>
        </w:r>
        <w:r w:rsidR="00D26414">
          <w:rPr>
            <w:noProof/>
            <w:webHidden/>
          </w:rPr>
          <w:fldChar w:fldCharType="begin"/>
        </w:r>
        <w:r w:rsidR="00D26414">
          <w:rPr>
            <w:noProof/>
            <w:webHidden/>
          </w:rPr>
          <w:instrText xml:space="preserve"> PAGEREF _Toc21522639 \h </w:instrText>
        </w:r>
        <w:r w:rsidR="00D26414">
          <w:rPr>
            <w:noProof/>
            <w:webHidden/>
          </w:rPr>
        </w:r>
        <w:r w:rsidR="00D26414">
          <w:rPr>
            <w:noProof/>
            <w:webHidden/>
          </w:rPr>
          <w:fldChar w:fldCharType="separate"/>
        </w:r>
        <w:r w:rsidR="00D26414">
          <w:rPr>
            <w:noProof/>
            <w:webHidden/>
          </w:rPr>
          <w:t>4</w:t>
        </w:r>
        <w:r w:rsidR="00D26414">
          <w:rPr>
            <w:noProof/>
            <w:webHidden/>
          </w:rPr>
          <w:fldChar w:fldCharType="end"/>
        </w:r>
      </w:hyperlink>
    </w:p>
    <w:p w:rsidR="00D26414" w:rsidRDefault="00F073A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21522640" w:history="1">
        <w:r w:rsidR="00D26414" w:rsidRPr="00E11E63">
          <w:rPr>
            <w:rStyle w:val="Hyperlink"/>
            <w:noProof/>
            <w:color w:val="0000BF" w:themeColor="hyperlink" w:themeShade="BF"/>
          </w:rPr>
          <w:t>2.</w:t>
        </w:r>
        <w:r w:rsidR="00D26414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D26414" w:rsidRPr="00E11E63">
          <w:rPr>
            <w:rStyle w:val="Hyperlink"/>
            <w:noProof/>
            <w:color w:val="0000BF" w:themeColor="hyperlink" w:themeShade="BF"/>
          </w:rPr>
          <w:t>Overview</w:t>
        </w:r>
        <w:r w:rsidR="00D26414">
          <w:rPr>
            <w:noProof/>
            <w:webHidden/>
          </w:rPr>
          <w:tab/>
        </w:r>
        <w:r w:rsidR="00D26414">
          <w:rPr>
            <w:noProof/>
            <w:webHidden/>
          </w:rPr>
          <w:fldChar w:fldCharType="begin"/>
        </w:r>
        <w:r w:rsidR="00D26414">
          <w:rPr>
            <w:noProof/>
            <w:webHidden/>
          </w:rPr>
          <w:instrText xml:space="preserve"> PAGEREF _Toc21522640 \h </w:instrText>
        </w:r>
        <w:r w:rsidR="00D26414">
          <w:rPr>
            <w:noProof/>
            <w:webHidden/>
          </w:rPr>
        </w:r>
        <w:r w:rsidR="00D26414">
          <w:rPr>
            <w:noProof/>
            <w:webHidden/>
          </w:rPr>
          <w:fldChar w:fldCharType="separate"/>
        </w:r>
        <w:r w:rsidR="00D26414">
          <w:rPr>
            <w:noProof/>
            <w:webHidden/>
          </w:rPr>
          <w:t>5</w:t>
        </w:r>
        <w:r w:rsidR="00D26414">
          <w:rPr>
            <w:noProof/>
            <w:webHidden/>
          </w:rPr>
          <w:fldChar w:fldCharType="end"/>
        </w:r>
      </w:hyperlink>
    </w:p>
    <w:p w:rsidR="00D26414" w:rsidRDefault="00F073A9">
      <w:pPr>
        <w:pStyle w:val="TOC3"/>
        <w:tabs>
          <w:tab w:val="left" w:pos="1100"/>
          <w:tab w:val="right" w:leader="dot" w:pos="132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21522641" w:history="1">
        <w:r w:rsidR="00D26414" w:rsidRPr="00E11E63">
          <w:rPr>
            <w:rStyle w:val="Hyperlink"/>
            <w:noProof/>
          </w:rPr>
          <w:t>2.1</w:t>
        </w:r>
        <w:r w:rsidR="00D26414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D26414" w:rsidRPr="00E11E63">
          <w:rPr>
            <w:rStyle w:val="Hyperlink"/>
            <w:noProof/>
          </w:rPr>
          <w:t>Screen 1</w:t>
        </w:r>
        <w:r w:rsidR="00D26414">
          <w:rPr>
            <w:noProof/>
            <w:webHidden/>
          </w:rPr>
          <w:tab/>
        </w:r>
        <w:r w:rsidR="00D26414">
          <w:rPr>
            <w:noProof/>
            <w:webHidden/>
          </w:rPr>
          <w:fldChar w:fldCharType="begin"/>
        </w:r>
        <w:r w:rsidR="00D26414">
          <w:rPr>
            <w:noProof/>
            <w:webHidden/>
          </w:rPr>
          <w:instrText xml:space="preserve"> PAGEREF _Toc21522641 \h </w:instrText>
        </w:r>
        <w:r w:rsidR="00D26414">
          <w:rPr>
            <w:noProof/>
            <w:webHidden/>
          </w:rPr>
        </w:r>
        <w:r w:rsidR="00D26414">
          <w:rPr>
            <w:noProof/>
            <w:webHidden/>
          </w:rPr>
          <w:fldChar w:fldCharType="separate"/>
        </w:r>
        <w:r w:rsidR="00D26414">
          <w:rPr>
            <w:noProof/>
            <w:webHidden/>
          </w:rPr>
          <w:t>5</w:t>
        </w:r>
        <w:r w:rsidR="00D26414">
          <w:rPr>
            <w:noProof/>
            <w:webHidden/>
          </w:rPr>
          <w:fldChar w:fldCharType="end"/>
        </w:r>
      </w:hyperlink>
    </w:p>
    <w:p w:rsidR="00D26414" w:rsidRDefault="00F073A9">
      <w:pPr>
        <w:pStyle w:val="TOC3"/>
        <w:tabs>
          <w:tab w:val="left" w:pos="1100"/>
          <w:tab w:val="right" w:leader="dot" w:pos="132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21522642" w:history="1">
        <w:r w:rsidR="00D26414" w:rsidRPr="00E11E63">
          <w:rPr>
            <w:rStyle w:val="Hyperlink"/>
            <w:noProof/>
          </w:rPr>
          <w:t>2.2</w:t>
        </w:r>
        <w:r w:rsidR="00D26414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D26414" w:rsidRPr="00E11E63">
          <w:rPr>
            <w:rStyle w:val="Hyperlink"/>
            <w:noProof/>
          </w:rPr>
          <w:t>Screen 2</w:t>
        </w:r>
        <w:r w:rsidR="00D26414">
          <w:rPr>
            <w:noProof/>
            <w:webHidden/>
          </w:rPr>
          <w:tab/>
        </w:r>
        <w:r w:rsidR="00D26414">
          <w:rPr>
            <w:noProof/>
            <w:webHidden/>
          </w:rPr>
          <w:fldChar w:fldCharType="begin"/>
        </w:r>
        <w:r w:rsidR="00D26414">
          <w:rPr>
            <w:noProof/>
            <w:webHidden/>
          </w:rPr>
          <w:instrText xml:space="preserve"> PAGEREF _Toc21522642 \h </w:instrText>
        </w:r>
        <w:r w:rsidR="00D26414">
          <w:rPr>
            <w:noProof/>
            <w:webHidden/>
          </w:rPr>
        </w:r>
        <w:r w:rsidR="00D26414">
          <w:rPr>
            <w:noProof/>
            <w:webHidden/>
          </w:rPr>
          <w:fldChar w:fldCharType="separate"/>
        </w:r>
        <w:r w:rsidR="00D26414">
          <w:rPr>
            <w:noProof/>
            <w:webHidden/>
          </w:rPr>
          <w:t>6</w:t>
        </w:r>
        <w:r w:rsidR="00D26414">
          <w:rPr>
            <w:noProof/>
            <w:webHidden/>
          </w:rPr>
          <w:fldChar w:fldCharType="end"/>
        </w:r>
      </w:hyperlink>
    </w:p>
    <w:p w:rsidR="00D26414" w:rsidRDefault="00F073A9">
      <w:pPr>
        <w:pStyle w:val="TOC3"/>
        <w:tabs>
          <w:tab w:val="left" w:pos="1100"/>
          <w:tab w:val="right" w:leader="dot" w:pos="132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21522643" w:history="1">
        <w:r w:rsidR="00D26414" w:rsidRPr="00E11E63">
          <w:rPr>
            <w:rStyle w:val="Hyperlink"/>
            <w:noProof/>
          </w:rPr>
          <w:t>2.3</w:t>
        </w:r>
        <w:r w:rsidR="00D26414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D26414" w:rsidRPr="00E11E63">
          <w:rPr>
            <w:rStyle w:val="Hyperlink"/>
            <w:noProof/>
          </w:rPr>
          <w:t>Screen 3</w:t>
        </w:r>
        <w:r w:rsidR="00D26414">
          <w:rPr>
            <w:noProof/>
            <w:webHidden/>
          </w:rPr>
          <w:tab/>
        </w:r>
        <w:r w:rsidR="00D26414">
          <w:rPr>
            <w:noProof/>
            <w:webHidden/>
          </w:rPr>
          <w:fldChar w:fldCharType="begin"/>
        </w:r>
        <w:r w:rsidR="00D26414">
          <w:rPr>
            <w:noProof/>
            <w:webHidden/>
          </w:rPr>
          <w:instrText xml:space="preserve"> PAGEREF _Toc21522643 \h </w:instrText>
        </w:r>
        <w:r w:rsidR="00D26414">
          <w:rPr>
            <w:noProof/>
            <w:webHidden/>
          </w:rPr>
        </w:r>
        <w:r w:rsidR="00D26414">
          <w:rPr>
            <w:noProof/>
            <w:webHidden/>
          </w:rPr>
          <w:fldChar w:fldCharType="separate"/>
        </w:r>
        <w:r w:rsidR="00D26414">
          <w:rPr>
            <w:noProof/>
            <w:webHidden/>
          </w:rPr>
          <w:t>7</w:t>
        </w:r>
        <w:r w:rsidR="00D26414">
          <w:rPr>
            <w:noProof/>
            <w:webHidden/>
          </w:rPr>
          <w:fldChar w:fldCharType="end"/>
        </w:r>
      </w:hyperlink>
    </w:p>
    <w:p w:rsidR="00D26414" w:rsidRDefault="00F073A9">
      <w:pPr>
        <w:pStyle w:val="TOC3"/>
        <w:tabs>
          <w:tab w:val="left" w:pos="1100"/>
          <w:tab w:val="right" w:leader="dot" w:pos="132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21522644" w:history="1">
        <w:r w:rsidR="00D26414" w:rsidRPr="00E11E63">
          <w:rPr>
            <w:rStyle w:val="Hyperlink"/>
            <w:noProof/>
          </w:rPr>
          <w:t>2.4</w:t>
        </w:r>
        <w:r w:rsidR="00D26414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D26414" w:rsidRPr="00E11E63">
          <w:rPr>
            <w:rStyle w:val="Hyperlink"/>
            <w:noProof/>
          </w:rPr>
          <w:t>Screen 4</w:t>
        </w:r>
        <w:r w:rsidR="00D26414">
          <w:rPr>
            <w:noProof/>
            <w:webHidden/>
          </w:rPr>
          <w:tab/>
        </w:r>
        <w:r w:rsidR="00D26414">
          <w:rPr>
            <w:noProof/>
            <w:webHidden/>
          </w:rPr>
          <w:fldChar w:fldCharType="begin"/>
        </w:r>
        <w:r w:rsidR="00D26414">
          <w:rPr>
            <w:noProof/>
            <w:webHidden/>
          </w:rPr>
          <w:instrText xml:space="preserve"> PAGEREF _Toc21522644 \h </w:instrText>
        </w:r>
        <w:r w:rsidR="00D26414">
          <w:rPr>
            <w:noProof/>
            <w:webHidden/>
          </w:rPr>
        </w:r>
        <w:r w:rsidR="00D26414">
          <w:rPr>
            <w:noProof/>
            <w:webHidden/>
          </w:rPr>
          <w:fldChar w:fldCharType="separate"/>
        </w:r>
        <w:r w:rsidR="00D26414">
          <w:rPr>
            <w:noProof/>
            <w:webHidden/>
          </w:rPr>
          <w:t>8</w:t>
        </w:r>
        <w:r w:rsidR="00D26414">
          <w:rPr>
            <w:noProof/>
            <w:webHidden/>
          </w:rPr>
          <w:fldChar w:fldCharType="end"/>
        </w:r>
      </w:hyperlink>
    </w:p>
    <w:p w:rsidR="00D26414" w:rsidRDefault="00F073A9">
      <w:pPr>
        <w:pStyle w:val="TOC3"/>
        <w:tabs>
          <w:tab w:val="left" w:pos="1100"/>
          <w:tab w:val="right" w:leader="dot" w:pos="132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21522645" w:history="1">
        <w:r w:rsidR="00D26414" w:rsidRPr="00E11E63">
          <w:rPr>
            <w:rStyle w:val="Hyperlink"/>
            <w:noProof/>
          </w:rPr>
          <w:t>2.5</w:t>
        </w:r>
        <w:r w:rsidR="00D26414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D26414" w:rsidRPr="00E11E63">
          <w:rPr>
            <w:rStyle w:val="Hyperlink"/>
            <w:noProof/>
          </w:rPr>
          <w:t>Screen 5</w:t>
        </w:r>
        <w:r w:rsidR="00D26414">
          <w:rPr>
            <w:noProof/>
            <w:webHidden/>
          </w:rPr>
          <w:tab/>
        </w:r>
        <w:r w:rsidR="00D26414">
          <w:rPr>
            <w:noProof/>
            <w:webHidden/>
          </w:rPr>
          <w:fldChar w:fldCharType="begin"/>
        </w:r>
        <w:r w:rsidR="00D26414">
          <w:rPr>
            <w:noProof/>
            <w:webHidden/>
          </w:rPr>
          <w:instrText xml:space="preserve"> PAGEREF _Toc21522645 \h </w:instrText>
        </w:r>
        <w:r w:rsidR="00D26414">
          <w:rPr>
            <w:noProof/>
            <w:webHidden/>
          </w:rPr>
        </w:r>
        <w:r w:rsidR="00D26414">
          <w:rPr>
            <w:noProof/>
            <w:webHidden/>
          </w:rPr>
          <w:fldChar w:fldCharType="separate"/>
        </w:r>
        <w:r w:rsidR="00D26414">
          <w:rPr>
            <w:noProof/>
            <w:webHidden/>
          </w:rPr>
          <w:t>9</w:t>
        </w:r>
        <w:r w:rsidR="00D26414">
          <w:rPr>
            <w:noProof/>
            <w:webHidden/>
          </w:rPr>
          <w:fldChar w:fldCharType="end"/>
        </w:r>
      </w:hyperlink>
    </w:p>
    <w:p w:rsidR="00D26414" w:rsidRDefault="00F073A9">
      <w:pPr>
        <w:pStyle w:val="TOC3"/>
        <w:tabs>
          <w:tab w:val="left" w:pos="1100"/>
          <w:tab w:val="right" w:leader="dot" w:pos="132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21522646" w:history="1">
        <w:r w:rsidR="00D26414" w:rsidRPr="00E11E63">
          <w:rPr>
            <w:rStyle w:val="Hyperlink"/>
            <w:noProof/>
          </w:rPr>
          <w:t>2.6</w:t>
        </w:r>
        <w:r w:rsidR="00D26414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D26414" w:rsidRPr="00E11E63">
          <w:rPr>
            <w:rStyle w:val="Hyperlink"/>
            <w:noProof/>
          </w:rPr>
          <w:t>Screen 6</w:t>
        </w:r>
        <w:r w:rsidR="00D26414">
          <w:rPr>
            <w:noProof/>
            <w:webHidden/>
          </w:rPr>
          <w:tab/>
        </w:r>
        <w:r w:rsidR="00D26414">
          <w:rPr>
            <w:noProof/>
            <w:webHidden/>
          </w:rPr>
          <w:fldChar w:fldCharType="begin"/>
        </w:r>
        <w:r w:rsidR="00D26414">
          <w:rPr>
            <w:noProof/>
            <w:webHidden/>
          </w:rPr>
          <w:instrText xml:space="preserve"> PAGEREF _Toc21522646 \h </w:instrText>
        </w:r>
        <w:r w:rsidR="00D26414">
          <w:rPr>
            <w:noProof/>
            <w:webHidden/>
          </w:rPr>
        </w:r>
        <w:r w:rsidR="00D26414">
          <w:rPr>
            <w:noProof/>
            <w:webHidden/>
          </w:rPr>
          <w:fldChar w:fldCharType="separate"/>
        </w:r>
        <w:r w:rsidR="00D26414">
          <w:rPr>
            <w:noProof/>
            <w:webHidden/>
          </w:rPr>
          <w:t>10</w:t>
        </w:r>
        <w:r w:rsidR="00D26414">
          <w:rPr>
            <w:noProof/>
            <w:webHidden/>
          </w:rPr>
          <w:fldChar w:fldCharType="end"/>
        </w:r>
      </w:hyperlink>
    </w:p>
    <w:p w:rsidR="00F57DEC" w:rsidRDefault="00F57DEC" w:rsidP="00F57DEC">
      <w:r>
        <w:rPr>
          <w:b/>
          <w:bCs/>
          <w:noProof/>
        </w:rPr>
        <w:fldChar w:fldCharType="end"/>
      </w:r>
    </w:p>
    <w:p w:rsidR="00F57DEC" w:rsidRPr="00CE08E9" w:rsidRDefault="00F57DEC" w:rsidP="00F57DEC">
      <w:pPr>
        <w:jc w:val="both"/>
        <w:rPr>
          <w:rFonts w:ascii="Allianz Neo" w:eastAsia="Times New Roman" w:hAnsi="Allianz Neo"/>
          <w:sz w:val="16"/>
          <w:szCs w:val="16"/>
          <w:lang w:eastAsia="en-US"/>
        </w:rPr>
      </w:pPr>
    </w:p>
    <w:p w:rsidR="00F57DEC" w:rsidRPr="00CE08E9" w:rsidRDefault="00F57DEC" w:rsidP="00F57DEC">
      <w:pPr>
        <w:jc w:val="both"/>
        <w:rPr>
          <w:rFonts w:ascii="Allianz Neo" w:eastAsia="Times New Roman" w:hAnsi="Allianz Neo"/>
          <w:sz w:val="16"/>
          <w:szCs w:val="16"/>
          <w:lang w:eastAsia="en-US"/>
        </w:rPr>
      </w:pPr>
    </w:p>
    <w:p w:rsidR="00F57DEC" w:rsidRPr="00CE08E9" w:rsidRDefault="00F57DEC" w:rsidP="00F57DEC">
      <w:pPr>
        <w:jc w:val="both"/>
        <w:rPr>
          <w:rFonts w:ascii="Allianz Neo" w:eastAsia="Times New Roman" w:hAnsi="Allianz Neo"/>
          <w:sz w:val="16"/>
          <w:szCs w:val="16"/>
          <w:lang w:eastAsia="en-US"/>
        </w:rPr>
      </w:pPr>
    </w:p>
    <w:p w:rsidR="00F57DEC" w:rsidRPr="00CE08E9" w:rsidRDefault="00F57DEC" w:rsidP="00F57DEC">
      <w:pPr>
        <w:jc w:val="both"/>
        <w:rPr>
          <w:rFonts w:ascii="Allianz Neo" w:eastAsia="Times New Roman" w:hAnsi="Allianz Neo"/>
          <w:sz w:val="16"/>
          <w:szCs w:val="16"/>
          <w:lang w:eastAsia="en-US"/>
        </w:rPr>
      </w:pPr>
    </w:p>
    <w:p w:rsidR="00F57DEC" w:rsidRPr="00CE08E9" w:rsidRDefault="00F57DEC" w:rsidP="00F57DEC">
      <w:pPr>
        <w:rPr>
          <w:rFonts w:ascii="Allianz Neo" w:hAnsi="Allianz Neo"/>
        </w:rPr>
      </w:pPr>
    </w:p>
    <w:p w:rsidR="00F57DEC" w:rsidRPr="00CE08E9" w:rsidRDefault="00F57DEC" w:rsidP="00F57DEC">
      <w:pPr>
        <w:rPr>
          <w:rFonts w:ascii="Allianz Neo" w:hAnsi="Allianz Neo"/>
        </w:rPr>
      </w:pPr>
    </w:p>
    <w:p w:rsidR="00F57DEC" w:rsidRPr="00CE08E9" w:rsidRDefault="00F57DEC" w:rsidP="00F57DEC">
      <w:pPr>
        <w:rPr>
          <w:rFonts w:ascii="Allianz Neo" w:hAnsi="Allianz Neo"/>
        </w:rPr>
      </w:pPr>
    </w:p>
    <w:p w:rsidR="00F57DEC" w:rsidRPr="00CE08E9" w:rsidRDefault="00F57DEC" w:rsidP="00F57DEC">
      <w:pPr>
        <w:rPr>
          <w:rFonts w:ascii="Allianz Neo" w:hAnsi="Allianz Neo"/>
        </w:rPr>
      </w:pPr>
    </w:p>
    <w:p w:rsidR="00F57DEC" w:rsidRPr="00CE08E9" w:rsidRDefault="00F57DEC" w:rsidP="00F57DEC">
      <w:pPr>
        <w:rPr>
          <w:rFonts w:ascii="Allianz Neo" w:hAnsi="Allianz Neo"/>
        </w:rPr>
      </w:pPr>
    </w:p>
    <w:p w:rsidR="00F57DEC" w:rsidRPr="00CE08E9" w:rsidRDefault="00F57DEC" w:rsidP="00F57DEC">
      <w:pPr>
        <w:rPr>
          <w:rFonts w:ascii="Allianz Neo" w:hAnsi="Allianz Neo"/>
        </w:rPr>
      </w:pPr>
    </w:p>
    <w:p w:rsidR="00F57DEC" w:rsidRPr="00CE08E9" w:rsidRDefault="00F57DEC" w:rsidP="00F57DEC">
      <w:pPr>
        <w:rPr>
          <w:rFonts w:ascii="Allianz Neo" w:hAnsi="Allianz Neo"/>
        </w:rPr>
      </w:pPr>
    </w:p>
    <w:p w:rsidR="00F57DEC" w:rsidRPr="00CE08E9" w:rsidRDefault="00F57DEC" w:rsidP="00F57DEC">
      <w:pPr>
        <w:rPr>
          <w:rFonts w:ascii="Allianz Neo" w:hAnsi="Allianz Neo"/>
        </w:rPr>
      </w:pPr>
    </w:p>
    <w:p w:rsidR="00F57DEC" w:rsidRPr="00CE08E9" w:rsidRDefault="00F57DEC" w:rsidP="00F57DEC">
      <w:pPr>
        <w:rPr>
          <w:rFonts w:ascii="Allianz Neo" w:hAnsi="Allianz Neo"/>
        </w:rPr>
      </w:pPr>
    </w:p>
    <w:p w:rsidR="00F57DEC" w:rsidRPr="00CE08E9" w:rsidRDefault="00F57DEC" w:rsidP="00F57DEC">
      <w:pPr>
        <w:rPr>
          <w:rFonts w:ascii="Allianz Neo" w:hAnsi="Allianz Neo"/>
        </w:rPr>
      </w:pPr>
    </w:p>
    <w:p w:rsidR="00F57DEC" w:rsidRPr="00CE08E9" w:rsidRDefault="00F57DEC" w:rsidP="00F57DEC">
      <w:pPr>
        <w:rPr>
          <w:rFonts w:ascii="Allianz Neo" w:hAnsi="Allianz Neo"/>
        </w:rPr>
      </w:pPr>
    </w:p>
    <w:p w:rsidR="00F57DEC" w:rsidRPr="00CE08E9" w:rsidRDefault="00F57DEC" w:rsidP="00F57DEC">
      <w:pPr>
        <w:rPr>
          <w:rFonts w:ascii="Allianz Neo" w:hAnsi="Allianz Neo"/>
        </w:rPr>
      </w:pPr>
    </w:p>
    <w:p w:rsidR="00F57DEC" w:rsidRPr="00CE08E9" w:rsidRDefault="00F57DEC" w:rsidP="00F57DEC">
      <w:pPr>
        <w:rPr>
          <w:rFonts w:ascii="Allianz Neo" w:hAnsi="Allianz Neo"/>
        </w:rPr>
      </w:pPr>
    </w:p>
    <w:p w:rsidR="00F57DEC" w:rsidRPr="00CE08E9" w:rsidRDefault="00F57DEC" w:rsidP="00F57DEC">
      <w:pPr>
        <w:rPr>
          <w:rFonts w:ascii="Allianz Neo" w:hAnsi="Allianz Neo"/>
        </w:rPr>
      </w:pPr>
    </w:p>
    <w:p w:rsidR="00F57DEC" w:rsidRPr="00CE08E9" w:rsidRDefault="00F57DEC" w:rsidP="00F57DEC">
      <w:pPr>
        <w:rPr>
          <w:rFonts w:ascii="Allianz Neo" w:hAnsi="Allianz Neo"/>
        </w:rPr>
      </w:pPr>
    </w:p>
    <w:p w:rsidR="00F57DEC" w:rsidRPr="00CE08E9" w:rsidRDefault="00F57DEC" w:rsidP="00F57DEC">
      <w:pPr>
        <w:rPr>
          <w:rFonts w:ascii="Allianz Neo" w:hAnsi="Allianz Neo"/>
        </w:rPr>
      </w:pPr>
    </w:p>
    <w:p w:rsidR="00F57DEC" w:rsidRPr="00CE08E9" w:rsidRDefault="00F57DEC" w:rsidP="00F57DEC">
      <w:pPr>
        <w:rPr>
          <w:rFonts w:ascii="Allianz Neo" w:hAnsi="Allianz Neo"/>
        </w:rPr>
      </w:pPr>
    </w:p>
    <w:p w:rsidR="004264D2" w:rsidRPr="00F57DEC" w:rsidRDefault="00F57DEC" w:rsidP="00853A00">
      <w:pPr>
        <w:pStyle w:val="Heading2"/>
        <w:numPr>
          <w:ilvl w:val="1"/>
          <w:numId w:val="1"/>
        </w:numPr>
        <w:jc w:val="both"/>
        <w:rPr>
          <w:rFonts w:ascii="Allianz Neo" w:eastAsia="Times New Roman" w:hAnsi="Allianz Neo"/>
          <w:sz w:val="16"/>
          <w:szCs w:val="16"/>
          <w:lang w:eastAsia="en-US"/>
        </w:rPr>
      </w:pPr>
      <w:r w:rsidRPr="00F57DEC">
        <w:rPr>
          <w:rFonts w:ascii="Allianz Neo" w:hAnsi="Allianz Neo"/>
          <w:color w:val="333399"/>
        </w:rPr>
        <w:br w:type="page"/>
      </w:r>
    </w:p>
    <w:p w:rsidR="004264D2" w:rsidRPr="00DE359A" w:rsidRDefault="005702AC" w:rsidP="00BC2BBF">
      <w:pPr>
        <w:pStyle w:val="Heading2"/>
        <w:numPr>
          <w:ilvl w:val="1"/>
          <w:numId w:val="3"/>
        </w:numPr>
        <w:jc w:val="both"/>
        <w:rPr>
          <w:i w:val="0"/>
          <w:color w:val="365F91" w:themeColor="accent1" w:themeShade="BF"/>
        </w:rPr>
      </w:pPr>
      <w:bookmarkStart w:id="0" w:name="_Toc21522639"/>
      <w:r w:rsidRPr="00DE359A">
        <w:rPr>
          <w:i w:val="0"/>
          <w:color w:val="365F91" w:themeColor="accent1" w:themeShade="BF"/>
        </w:rPr>
        <w:lastRenderedPageBreak/>
        <w:t>Proposed Solution</w:t>
      </w:r>
      <w:bookmarkEnd w:id="0"/>
    </w:p>
    <w:p w:rsidR="00AF3930" w:rsidRPr="00AF3930" w:rsidRDefault="00AF3930" w:rsidP="00AF3930">
      <w:pPr>
        <w:rPr>
          <w:lang w:eastAsia="en-US"/>
        </w:rPr>
      </w:pPr>
    </w:p>
    <w:p w:rsidR="004264D2" w:rsidRDefault="004264D2" w:rsidP="00945269">
      <w:pPr>
        <w:rPr>
          <w:rFonts w:ascii="Allianz Neo" w:hAnsi="Allianz Neo"/>
        </w:rPr>
      </w:pPr>
    </w:p>
    <w:p w:rsidR="00AF3930" w:rsidRDefault="00AF3930" w:rsidP="00945269">
      <w:pPr>
        <w:rPr>
          <w:rFonts w:ascii="Allianz Neo" w:hAnsi="Allianz Neo"/>
        </w:rPr>
      </w:pPr>
      <w:r>
        <w:rPr>
          <w:rFonts w:ascii="Allianz Neo" w:hAnsi="Allianz Neo"/>
          <w:noProof/>
          <w:lang w:eastAsia="en-US"/>
        </w:rPr>
        <w:drawing>
          <wp:inline distT="0" distB="0" distL="0" distR="0" wp14:anchorId="3CE72670" wp14:editId="0ABA6896">
            <wp:extent cx="8518691" cy="3751868"/>
            <wp:effectExtent l="0" t="0" r="0" b="1270"/>
            <wp:docPr id="533548" name="Picture 533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2770" cy="374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930" w:rsidRDefault="00AF3930">
      <w:pPr>
        <w:rPr>
          <w:rFonts w:ascii="Allianz Neo" w:hAnsi="Allianz Neo"/>
        </w:rPr>
      </w:pPr>
      <w:r>
        <w:rPr>
          <w:rFonts w:ascii="Allianz Neo" w:hAnsi="Allianz Neo"/>
        </w:rPr>
        <w:br w:type="page"/>
      </w:r>
    </w:p>
    <w:p w:rsidR="00927495" w:rsidRDefault="00AF3930" w:rsidP="00927495">
      <w:pPr>
        <w:pStyle w:val="Heading2"/>
        <w:numPr>
          <w:ilvl w:val="1"/>
          <w:numId w:val="3"/>
        </w:numPr>
        <w:rPr>
          <w:i w:val="0"/>
          <w:color w:val="365F91" w:themeColor="accent1" w:themeShade="BF"/>
        </w:rPr>
      </w:pPr>
      <w:bookmarkStart w:id="1" w:name="_Ref21521045"/>
      <w:bookmarkStart w:id="2" w:name="_Toc21522640"/>
      <w:r w:rsidRPr="00DE359A">
        <w:rPr>
          <w:i w:val="0"/>
          <w:color w:val="365F91" w:themeColor="accent1" w:themeShade="BF"/>
        </w:rPr>
        <w:lastRenderedPageBreak/>
        <w:t>Overview</w:t>
      </w:r>
      <w:bookmarkEnd w:id="1"/>
      <w:bookmarkEnd w:id="2"/>
    </w:p>
    <w:p w:rsidR="00927495" w:rsidRPr="00772783" w:rsidRDefault="004E438E" w:rsidP="00111FA2">
      <w:pPr>
        <w:pStyle w:val="Heading3"/>
        <w:numPr>
          <w:ilvl w:val="2"/>
          <w:numId w:val="3"/>
        </w:numPr>
        <w:rPr>
          <w:sz w:val="24"/>
        </w:rPr>
      </w:pPr>
      <w:bookmarkStart w:id="3" w:name="_Toc21522641"/>
      <w:r w:rsidRPr="00772783">
        <w:rPr>
          <w:sz w:val="24"/>
        </w:rPr>
        <w:t>Screen</w:t>
      </w:r>
      <w:r w:rsidR="00F30DAD" w:rsidRPr="00772783">
        <w:rPr>
          <w:sz w:val="24"/>
        </w:rPr>
        <w:t xml:space="preserve"> </w:t>
      </w:r>
      <w:r w:rsidR="00927495" w:rsidRPr="00772783">
        <w:rPr>
          <w:sz w:val="24"/>
        </w:rPr>
        <w:t>1</w:t>
      </w:r>
      <w:bookmarkEnd w:id="3"/>
    </w:p>
    <w:p w:rsidR="00927495" w:rsidRPr="00927495" w:rsidRDefault="00927495" w:rsidP="00927495"/>
    <w:p w:rsidR="00AF3930" w:rsidRDefault="00AF3930" w:rsidP="00AF3930"/>
    <w:p w:rsidR="00AF3930" w:rsidRDefault="00AF3930" w:rsidP="00AF3930">
      <w:pPr>
        <w:tabs>
          <w:tab w:val="left" w:pos="3570"/>
        </w:tabs>
      </w:pPr>
      <w:r>
        <w:fldChar w:fldCharType="begin"/>
      </w:r>
      <w:r>
        <w:instrText xml:space="preserve"> ASK   \* MERGEFORMAT </w:instrText>
      </w:r>
      <w:r>
        <w:fldChar w:fldCharType="end"/>
      </w:r>
      <w:r>
        <w:tab/>
      </w:r>
    </w:p>
    <w:p w:rsidR="00AF3930" w:rsidRDefault="00927495" w:rsidP="00AF3930">
      <w:r>
        <w:rPr>
          <w:i/>
          <w:noProof/>
          <w:color w:val="4F81BD" w:themeColor="accent1"/>
          <w:lang w:eastAsia="en-US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2C4B0A6D" wp14:editId="55DBB975">
                <wp:simplePos x="0" y="0"/>
                <wp:positionH relativeFrom="column">
                  <wp:posOffset>149225</wp:posOffset>
                </wp:positionH>
                <wp:positionV relativeFrom="paragraph">
                  <wp:posOffset>-411480</wp:posOffset>
                </wp:positionV>
                <wp:extent cx="9158324" cy="4119514"/>
                <wp:effectExtent l="19050" t="0" r="24130" b="14605"/>
                <wp:wrapNone/>
                <wp:docPr id="533555" name="Group 5335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58324" cy="4119514"/>
                          <a:chOff x="0" y="0"/>
                          <a:chExt cx="9158324" cy="4119514"/>
                        </a:xfrm>
                      </wpg:grpSpPr>
                      <wps:wsp>
                        <wps:cNvPr id="70" name="Rectangle 70"/>
                        <wps:cNvSpPr/>
                        <wps:spPr bwMode="auto">
                          <a:xfrm>
                            <a:off x="6183984" y="895547"/>
                            <a:ext cx="2966720" cy="4464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27495" w:rsidRPr="008837B1" w:rsidRDefault="00927495" w:rsidP="00927495">
                              <w:pPr>
                                <w:contextualSpacing/>
                              </w:pPr>
                              <w:r w:rsidRPr="003549F2">
                                <w:rPr>
                                  <w:b/>
                                </w:rPr>
                                <w:t>Title Bar</w:t>
                              </w:r>
                              <w:r>
                                <w:rPr>
                                  <w:b/>
                                </w:rPr>
                                <w:t xml:space="preserve"> (Header)</w:t>
                              </w:r>
                              <w:r w:rsidRPr="008837B1">
                                <w:t xml:space="preserve">: </w:t>
                              </w:r>
                              <w:r>
                                <w:t>Will change dynamically based on user navigation</w:t>
                              </w:r>
                              <w:r w:rsidRPr="008837B1">
                                <w:t xml:space="preserve">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0000" tIns="46800" rIns="90000" bIns="468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 bwMode="auto">
                          <a:xfrm>
                            <a:off x="6183984" y="2036190"/>
                            <a:ext cx="2974340" cy="80073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27495" w:rsidRPr="003549F2" w:rsidRDefault="00927495" w:rsidP="00927495">
                              <w:pPr>
                                <w:contextualSpacing/>
                                <w:rPr>
                                  <w:b/>
                                </w:rPr>
                              </w:pPr>
                              <w:r w:rsidRPr="003549F2">
                                <w:rPr>
                                  <w:b/>
                                </w:rPr>
                                <w:t>User Authentication and Access</w:t>
                              </w:r>
                            </w:p>
                            <w:p w:rsidR="00927495" w:rsidRPr="008837B1" w:rsidRDefault="00927495" w:rsidP="00927495">
                              <w:pPr>
                                <w:contextualSpacing/>
                              </w:pPr>
                              <w:r>
                                <w:t>User from an OE O1 will have access only to the projects from O1</w:t>
                              </w:r>
                            </w:p>
                            <w:p w:rsidR="00927495" w:rsidRPr="008837B1" w:rsidRDefault="00927495" w:rsidP="00927495">
                              <w:pPr>
                                <w:contextualSpacing/>
                              </w:pPr>
                              <w:r>
                                <w:t>(This will be handled in second phase)</w:t>
                              </w:r>
                            </w:p>
                            <w:p w:rsidR="00927495" w:rsidRPr="008837B1" w:rsidRDefault="00927495" w:rsidP="00927495">
                              <w:pPr>
                                <w:contextualSpacing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0000" tIns="46800" rIns="90000" bIns="468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 bwMode="auto">
                          <a:xfrm>
                            <a:off x="6183984" y="2950590"/>
                            <a:ext cx="2973705" cy="79492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27495" w:rsidRPr="003549F2" w:rsidRDefault="00927495" w:rsidP="00927495">
                              <w:pPr>
                                <w:contextualSpacing/>
                                <w:rPr>
                                  <w:b/>
                                  <w:u w:val="single"/>
                                </w:rPr>
                              </w:pPr>
                              <w:r>
                                <w:rPr>
                                  <w:b/>
                                </w:rPr>
                                <w:t>Access Levels</w:t>
                              </w:r>
                            </w:p>
                            <w:p w:rsidR="00927495" w:rsidRDefault="00927495" w:rsidP="00927495">
                              <w:pPr>
                                <w:contextualSpacing/>
                              </w:pPr>
                              <w:r>
                                <w:t xml:space="preserve">Users with access to multiple OEs </w:t>
                              </w:r>
                            </w:p>
                            <w:p w:rsidR="00927495" w:rsidRDefault="00927495" w:rsidP="00927495">
                              <w:pPr>
                                <w:contextualSpacing/>
                              </w:pPr>
                              <w:r>
                                <w:t>Users with no access restrictions</w:t>
                              </w:r>
                            </w:p>
                            <w:p w:rsidR="00927495" w:rsidRPr="008837B1" w:rsidRDefault="00927495" w:rsidP="00927495">
                              <w:pPr>
                                <w:contextualSpacing/>
                              </w:pPr>
                              <w:r>
                                <w:t>(This will be handled in second phase)</w:t>
                              </w:r>
                            </w:p>
                            <w:p w:rsidR="00927495" w:rsidRPr="008837B1" w:rsidRDefault="00927495" w:rsidP="00927495">
                              <w:pPr>
                                <w:contextualSpacing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0000" tIns="46800" rIns="90000" bIns="468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551" name="Rectangle 533551"/>
                        <wps:cNvSpPr/>
                        <wps:spPr bwMode="auto">
                          <a:xfrm>
                            <a:off x="6183984" y="1470582"/>
                            <a:ext cx="2974340" cy="4610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27495" w:rsidRPr="003549F2" w:rsidRDefault="00927495" w:rsidP="00927495">
                              <w:pPr>
                                <w:contextualSpacing/>
                                <w:rPr>
                                  <w:b/>
                                  <w:u w:val="single"/>
                                </w:rPr>
                              </w:pPr>
                              <w:r>
                                <w:rPr>
                                  <w:b/>
                                </w:rPr>
                                <w:t>OE Details</w:t>
                              </w:r>
                            </w:p>
                            <w:p w:rsidR="00927495" w:rsidRPr="008837B1" w:rsidRDefault="00F073A9" w:rsidP="00927495">
                              <w:pPr>
                                <w:contextualSpacing/>
                              </w:pPr>
                              <w:r>
                                <w:t>OE details will be fetched from DB</w:t>
                              </w:r>
                              <w:bookmarkStart w:id="4" w:name="_GoBack"/>
                              <w:bookmarkEnd w:id="4"/>
                            </w:p>
                          </w:txbxContent>
                        </wps:txbx>
                        <wps:bodyPr rot="0" spcFirstLastPara="0" vertOverflow="overflow" horzOverflow="overflow" vert="horz" wrap="square" lIns="90000" tIns="46800" rIns="90000" bIns="468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427" y="697584"/>
                            <a:ext cx="6052008" cy="342193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rgbClr val="00B0F0"/>
                            </a:solidFill>
                          </a:ln>
                        </pic:spPr>
                      </pic:pic>
                      <wps:wsp>
                        <wps:cNvPr id="4" name="Rectangle 4"/>
                        <wps:cNvSpPr/>
                        <wps:spPr bwMode="auto">
                          <a:xfrm>
                            <a:off x="0" y="0"/>
                            <a:ext cx="6051550" cy="4610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27495" w:rsidRPr="00E6455C" w:rsidRDefault="00927495" w:rsidP="00927495">
                              <w:pPr>
                                <w:contextualSpacing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</w:rPr>
                                <w:t>List of OE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0000" tIns="46800" rIns="90000" bIns="468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33555" o:spid="_x0000_s1026" style="position:absolute;margin-left:11.75pt;margin-top:-32.4pt;width:721.15pt;height:324.35pt;z-index:251706368" coordsize="91583,41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">
                <v:rect id="Rectangle 70" o:spid="_x0000_s1027" style="position:absolute;left:61839;top:8955;width:29668;height:44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2AjMIA&#10;AADbAAAADwAAAGRycy9kb3ducmV2LnhtbERPz2vCMBS+C/sfwht4kZlOREdnKkMYzIsstbDro3lr&#10;S5uXkmTa7a83B2HHj+/3bj/ZQVzIh86xgudlBoK4dqbjRkF1fn96AREissHBMSn4pQD74mG2w9y4&#10;K2u6lLERKYRDjgraGMdcylC3ZDEs3UicuG/nLcYEfSONx2sKt4NcZdlGWuw4NbQ40qGlui9/rIJD&#10;6DeZPv75U/e1OFal1utPrZWaP05vryAiTfFffHd/GAXbtD59ST9AFj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nYCMwgAAANsAAAAPAAAAAAAAAAAAAAAAAJgCAABkcnMvZG93&#10;bnJldi54bWxQSwUGAAAAAAQABAD1AAAAhwMAAAAA&#10;" fillcolor="white [3212]" strokecolor="#4f81bd [3204]" strokeweight=".5pt">
                  <v:stroke joinstyle="round"/>
                  <v:textbox inset="2.5mm,1.3mm,2.5mm,1.3mm">
                    <w:txbxContent>
                      <w:p w:rsidR="00927495" w:rsidRPr="008837B1" w:rsidRDefault="00927495" w:rsidP="00927495">
                        <w:pPr>
                          <w:contextualSpacing/>
                        </w:pPr>
                        <w:r w:rsidRPr="003549F2">
                          <w:rPr>
                            <w:b/>
                          </w:rPr>
                          <w:t>Title Bar</w:t>
                        </w:r>
                        <w:r>
                          <w:rPr>
                            <w:b/>
                          </w:rPr>
                          <w:t xml:space="preserve"> (Header)</w:t>
                        </w:r>
                        <w:r w:rsidRPr="008837B1">
                          <w:t xml:space="preserve">: </w:t>
                        </w:r>
                        <w:r>
                          <w:t>Will change dynamically based on user navigation</w:t>
                        </w:r>
                        <w:r w:rsidRPr="008837B1">
                          <w:t xml:space="preserve">. </w:t>
                        </w:r>
                      </w:p>
                    </w:txbxContent>
                  </v:textbox>
                </v:rect>
                <v:rect id="Rectangle 71" o:spid="_x0000_s1028" style="position:absolute;left:61839;top:20361;width:29744;height:80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ElF8QA&#10;AADbAAAADwAAAGRycy9kb3ducmV2LnhtbESPQWsCMRSE7wX/Q3hCL0WzilhZjSJCQS9itoLXx+a5&#10;u7h5WZJUt/31jVDocZiZb5jVpretuJMPjWMFk3EGgrh0puFKwfnzY7QAESKywdYxKfimAJv14GWF&#10;uXEP1nQvYiUShEOOCuoYu1zKUNZkMYxdR5y8q/MWY5K+ksbjI8FtK6dZNpcWG04LNXa0q6m8FV9W&#10;wS7c5pk+/Phjc3k7nAutZyetlXod9tsliEh9/A//tfdGwfsEnl/SD5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RJRfEAAAA2wAAAA8AAAAAAAAAAAAAAAAAmAIAAGRycy9k&#10;b3ducmV2LnhtbFBLBQYAAAAABAAEAPUAAACJAwAAAAA=&#10;" fillcolor="white [3212]" strokecolor="#4f81bd [3204]" strokeweight=".5pt">
                  <v:stroke joinstyle="round"/>
                  <v:textbox inset="2.5mm,1.3mm,2.5mm,1.3mm">
                    <w:txbxContent>
                      <w:p w:rsidR="00927495" w:rsidRPr="003549F2" w:rsidRDefault="00927495" w:rsidP="00927495">
                        <w:pPr>
                          <w:contextualSpacing/>
                          <w:rPr>
                            <w:b/>
                          </w:rPr>
                        </w:pPr>
                        <w:r w:rsidRPr="003549F2">
                          <w:rPr>
                            <w:b/>
                          </w:rPr>
                          <w:t>User Authentication and Access</w:t>
                        </w:r>
                      </w:p>
                      <w:p w:rsidR="00927495" w:rsidRPr="008837B1" w:rsidRDefault="00927495" w:rsidP="00927495">
                        <w:pPr>
                          <w:contextualSpacing/>
                        </w:pPr>
                        <w:r>
                          <w:t>User from an OE O1 will have access only to the projects from O1</w:t>
                        </w:r>
                      </w:p>
                      <w:p w:rsidR="00927495" w:rsidRPr="008837B1" w:rsidRDefault="00927495" w:rsidP="00927495">
                        <w:pPr>
                          <w:contextualSpacing/>
                        </w:pPr>
                        <w:r>
                          <w:t>(This will be handled in second phase)</w:t>
                        </w:r>
                      </w:p>
                      <w:p w:rsidR="00927495" w:rsidRPr="008837B1" w:rsidRDefault="00927495" w:rsidP="00927495">
                        <w:pPr>
                          <w:contextualSpacing/>
                        </w:pPr>
                      </w:p>
                    </w:txbxContent>
                  </v:textbox>
                </v:rect>
                <v:rect id="Rectangle 72" o:spid="_x0000_s1029" style="position:absolute;left:61839;top:29505;width:29737;height:79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O7YMQA&#10;AADbAAAADwAAAGRycy9kb3ducmV2LnhtbESPQWsCMRSE7wX/Q3iCl6LZSrGyGkUEQS+l2QpeH5vn&#10;7uLmZUlSXf31plDocZiZb5jluretuJIPjWMFb5MMBHHpTMOVguP3bjwHESKywdYxKbhTgPVq8LLE&#10;3Lgba7oWsRIJwiFHBXWMXS5lKGuyGCauI07e2XmLMUlfSePxluC2ldMsm0mLDaeFGjva1lReih+r&#10;YBsus0wfHv6zOb0ejoXW719aKzUa9psFiEh9/A//tfdGwccUfr+kHyB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Du2DEAAAA2wAAAA8AAAAAAAAAAAAAAAAAmAIAAGRycy9k&#10;b3ducmV2LnhtbFBLBQYAAAAABAAEAPUAAACJAwAAAAA=&#10;" fillcolor="white [3212]" strokecolor="#4f81bd [3204]" strokeweight=".5pt">
                  <v:stroke joinstyle="round"/>
                  <v:textbox inset="2.5mm,1.3mm,2.5mm,1.3mm">
                    <w:txbxContent>
                      <w:p w:rsidR="00927495" w:rsidRPr="003549F2" w:rsidRDefault="00927495" w:rsidP="00927495">
                        <w:pPr>
                          <w:contextualSpacing/>
                          <w:rPr>
                            <w:b/>
                            <w:u w:val="single"/>
                          </w:rPr>
                        </w:pPr>
                        <w:r>
                          <w:rPr>
                            <w:b/>
                          </w:rPr>
                          <w:t>Access Levels</w:t>
                        </w:r>
                      </w:p>
                      <w:p w:rsidR="00927495" w:rsidRDefault="00927495" w:rsidP="00927495">
                        <w:pPr>
                          <w:contextualSpacing/>
                        </w:pPr>
                        <w:r>
                          <w:t xml:space="preserve">Users with access to multiple OEs </w:t>
                        </w:r>
                      </w:p>
                      <w:p w:rsidR="00927495" w:rsidRDefault="00927495" w:rsidP="00927495">
                        <w:pPr>
                          <w:contextualSpacing/>
                        </w:pPr>
                        <w:r>
                          <w:t>Users with no access restrictions</w:t>
                        </w:r>
                      </w:p>
                      <w:p w:rsidR="00927495" w:rsidRPr="008837B1" w:rsidRDefault="00927495" w:rsidP="00927495">
                        <w:pPr>
                          <w:contextualSpacing/>
                        </w:pPr>
                        <w:r>
                          <w:t>(This will be handled in second phase)</w:t>
                        </w:r>
                      </w:p>
                      <w:p w:rsidR="00927495" w:rsidRPr="008837B1" w:rsidRDefault="00927495" w:rsidP="00927495">
                        <w:pPr>
                          <w:contextualSpacing/>
                        </w:pPr>
                      </w:p>
                    </w:txbxContent>
                  </v:textbox>
                </v:rect>
                <v:rect id="Rectangle 533551" o:spid="_x0000_s1030" style="position:absolute;left:61839;top:14705;width:29744;height:46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c0L8gA&#10;AADfAAAADwAAAGRycy9kb3ducmV2LnhtbESPQWsCMRSE74X+h/AKXkrNql0pW6MUQdCLNFuh18fm&#10;dXdx87IkqW77640geBxm5htmsRpsJ07kQ+tYwWScgSCunGm5VnD42ry8gQgR2WDnmBT8UYDV8vFh&#10;gYVxZ9Z0KmMtEoRDgQqaGPtCylA1ZDGMXU+cvB/nLcYkfS2Nx3OC205Os2wuLbacFhrsad1QdSx/&#10;rYJ1OM4zvfv3+/b7eXcotX791Fqp0dPw8Q4i0hDv4Vt7axTks1meT+D6J30Bubw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HBzQvyAAAAN8AAAAPAAAAAAAAAAAAAAAAAJgCAABk&#10;cnMvZG93bnJldi54bWxQSwUGAAAAAAQABAD1AAAAjQMAAAAA&#10;" fillcolor="white [3212]" strokecolor="#4f81bd [3204]" strokeweight=".5pt">
                  <v:stroke joinstyle="round"/>
                  <v:textbox inset="2.5mm,1.3mm,2.5mm,1.3mm">
                    <w:txbxContent>
                      <w:p w:rsidR="00927495" w:rsidRPr="003549F2" w:rsidRDefault="00927495" w:rsidP="00927495">
                        <w:pPr>
                          <w:contextualSpacing/>
                          <w:rPr>
                            <w:b/>
                            <w:u w:val="single"/>
                          </w:rPr>
                        </w:pPr>
                        <w:r>
                          <w:rPr>
                            <w:b/>
                          </w:rPr>
                          <w:t>OE Details</w:t>
                        </w:r>
                      </w:p>
                      <w:p w:rsidR="00927495" w:rsidRPr="008837B1" w:rsidRDefault="00F073A9" w:rsidP="00927495">
                        <w:pPr>
                          <w:contextualSpacing/>
                        </w:pPr>
                        <w:r>
                          <w:t>OE details will be fetched from DB</w:t>
                        </w:r>
                        <w:bookmarkStart w:id="5" w:name="_GoBack"/>
                        <w:bookmarkEnd w:id="5"/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31" type="#_x0000_t75" style="position:absolute;left:94;top:6975;width:60520;height:342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2EYkrCAAAA2gAAAA8AAABkcnMvZG93bnJldi54bWxEj0FrwkAUhO8F/8PyhN7qxoAhRFeJYrE9&#10;Nu3B43P3mQSzb0N2q8m/7xYKPQ4z8w2z2Y22E3cafOtYwXKRgCDWzrRcK/j6fH3JQfiAbLBzTAom&#10;8rDbzp42WBj34A+6V6EWEcK+QAVNCH0hpdcNWfQL1xNH7+oGiyHKoZZmwEeE206mSZJJiy3HhQZ7&#10;OjSkb9W3VXD2eq+n1YmOeXa9ZeVZv+eXXKnn+ViuQQQaw3/4r/1mFKTweyXeALn9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dhGJKwgAAANoAAAAPAAAAAAAAAAAAAAAAAJ8C&#10;AABkcnMvZG93bnJldi54bWxQSwUGAAAAAAQABAD3AAAAjgMAAAAA&#10;" stroked="t" strokecolor="#00b0f0">
                  <v:imagedata r:id="rId12" o:title=""/>
                  <v:path arrowok="t"/>
                </v:shape>
                <v:rect id="Rectangle 4" o:spid="_x0000_s1032" style="position:absolute;width:60515;height:46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sTF8IA&#10;AADaAAAADwAAAGRycy9kb3ducmV2LnhtbESPQWsCMRSE70L/Q3gFL1KzikjZGkUEQS/FrEKvj81z&#10;d3HzsiRRt/31jSB4HGbmG2ax6m0rbuRD41jBZJyBIC6dabhScDpuPz5BhIhssHVMCn4pwGr5Nlhg&#10;btydNd2KWIkE4ZCjgjrGLpcylDVZDGPXESfv7LzFmKSvpPF4T3DbymmWzaXFhtNCjR1taiovxdUq&#10;2ITLPNP7P//d/Iz2p0Lr2UFrpYbv/foLRKQ+vsLP9s4omMHjSroBcvk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WxMXwgAAANoAAAAPAAAAAAAAAAAAAAAAAJgCAABkcnMvZG93&#10;bnJldi54bWxQSwUGAAAAAAQABAD1AAAAhwMAAAAA&#10;" fillcolor="white [3212]" strokecolor="#4f81bd [3204]" strokeweight=".5pt">
                  <v:stroke joinstyle="round"/>
                  <v:textbox inset="2.5mm,1.3mm,2.5mm,1.3mm">
                    <w:txbxContent>
                      <w:p w:rsidR="00927495" w:rsidRPr="00E6455C" w:rsidRDefault="00927495" w:rsidP="00927495">
                        <w:pPr>
                          <w:contextualSpacing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List of OE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AF3930" w:rsidRDefault="00AF3930" w:rsidP="00AF3930"/>
    <w:p w:rsidR="00AF3930" w:rsidRDefault="00AF3930" w:rsidP="00AF3930">
      <w:pPr>
        <w:tabs>
          <w:tab w:val="left" w:pos="5230"/>
        </w:tabs>
      </w:pPr>
      <w:r>
        <w:tab/>
      </w:r>
    </w:p>
    <w:p w:rsidR="00AF3930" w:rsidRDefault="00AF3930" w:rsidP="00AF3930"/>
    <w:p w:rsidR="00AF3930" w:rsidRDefault="00AF3930" w:rsidP="00AF3930"/>
    <w:p w:rsidR="00AF3930" w:rsidRDefault="00AF3930" w:rsidP="00AF3930"/>
    <w:p w:rsidR="00AF3930" w:rsidRDefault="00AF3930" w:rsidP="00AF3930"/>
    <w:p w:rsidR="00AF3930" w:rsidRDefault="00AF3930" w:rsidP="00C4390B">
      <w:pPr>
        <w:ind w:left="720"/>
      </w:pPr>
    </w:p>
    <w:p w:rsidR="00AF3930" w:rsidRDefault="00AF3930" w:rsidP="00AF3930"/>
    <w:p w:rsidR="00AF3930" w:rsidRDefault="00AF3930" w:rsidP="00AF3930"/>
    <w:p w:rsidR="00AF3930" w:rsidRDefault="00AF3930" w:rsidP="00AF3930">
      <w:r>
        <w:br w:type="page"/>
      </w:r>
    </w:p>
    <w:p w:rsidR="00AF3930" w:rsidRPr="00111FA2" w:rsidRDefault="004E438E" w:rsidP="00AF3930">
      <w:pPr>
        <w:pStyle w:val="Heading3"/>
        <w:numPr>
          <w:ilvl w:val="2"/>
          <w:numId w:val="3"/>
        </w:numPr>
        <w:rPr>
          <w:sz w:val="20"/>
        </w:rPr>
      </w:pPr>
      <w:bookmarkStart w:id="6" w:name="_Toc21522642"/>
      <w:r>
        <w:rPr>
          <w:sz w:val="20"/>
        </w:rPr>
        <w:lastRenderedPageBreak/>
        <w:t>Screen</w:t>
      </w:r>
      <w:r w:rsidR="00F30DAD">
        <w:rPr>
          <w:sz w:val="20"/>
        </w:rPr>
        <w:t xml:space="preserve"> </w:t>
      </w:r>
      <w:r w:rsidR="00111FA2">
        <w:rPr>
          <w:sz w:val="20"/>
        </w:rPr>
        <w:t>2</w:t>
      </w:r>
      <w:bookmarkEnd w:id="6"/>
    </w:p>
    <w:p w:rsidR="00AF3930" w:rsidRDefault="00B2230E" w:rsidP="00AF3930"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6966B0BE" wp14:editId="239750CD">
                <wp:simplePos x="0" y="0"/>
                <wp:positionH relativeFrom="column">
                  <wp:posOffset>-3653</wp:posOffset>
                </wp:positionH>
                <wp:positionV relativeFrom="paragraph">
                  <wp:posOffset>199665</wp:posOffset>
                </wp:positionV>
                <wp:extent cx="9155784" cy="4147794"/>
                <wp:effectExtent l="0" t="0" r="26670" b="5715"/>
                <wp:wrapNone/>
                <wp:docPr id="533554" name="Group 5335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55784" cy="4147794"/>
                          <a:chOff x="0" y="0"/>
                          <a:chExt cx="9155784" cy="4147794"/>
                        </a:xfrm>
                      </wpg:grpSpPr>
                      <wps:wsp>
                        <wps:cNvPr id="76" name="Rectangle 76"/>
                        <wps:cNvSpPr/>
                        <wps:spPr bwMode="auto">
                          <a:xfrm>
                            <a:off x="6183984" y="1366887"/>
                            <a:ext cx="2971800" cy="9169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F3930" w:rsidRPr="003549F2" w:rsidRDefault="00AF3930" w:rsidP="00AF3930">
                              <w:pPr>
                                <w:contextualSpacing/>
                                <w:rPr>
                                  <w:b/>
                                  <w:u w:val="single"/>
                                </w:rPr>
                              </w:pPr>
                              <w:r>
                                <w:rPr>
                                  <w:b/>
                                </w:rPr>
                                <w:t>Sub Level 1</w:t>
                              </w:r>
                            </w:p>
                            <w:p w:rsidR="00AF3930" w:rsidRDefault="00AF3930" w:rsidP="00AF3930">
                              <w:pPr>
                                <w:contextualSpacing/>
                              </w:pPr>
                              <w:r>
                                <w:t>The screen will show the details grouped based on interest</w:t>
                              </w:r>
                            </w:p>
                            <w:p w:rsidR="00AF3930" w:rsidRDefault="00AF3930" w:rsidP="00AF3930">
                              <w:pPr>
                                <w:contextualSpacing/>
                              </w:pPr>
                              <w:r>
                                <w:t xml:space="preserve">e.g. </w:t>
                              </w:r>
                              <w:r w:rsidR="00BE5898">
                                <w:t>1 ABS</w:t>
                              </w:r>
                              <w:r>
                                <w:t xml:space="preserve"> and non ABS </w:t>
                              </w:r>
                            </w:p>
                            <w:p w:rsidR="00AF3930" w:rsidRPr="008837B1" w:rsidRDefault="00AF3930" w:rsidP="00AF3930">
                              <w:pPr>
                                <w:contextualSpacing/>
                              </w:pPr>
                              <w:r>
                                <w:t xml:space="preserve">e.g. </w:t>
                              </w:r>
                              <w:r w:rsidR="00BE5898">
                                <w:t>2 ADM</w:t>
                              </w:r>
                              <w:r>
                                <w:t xml:space="preserve"> and IFS </w:t>
                              </w:r>
                            </w:p>
                            <w:p w:rsidR="00AF3930" w:rsidRPr="008837B1" w:rsidRDefault="00AF3930" w:rsidP="00AF3930">
                              <w:pPr>
                                <w:contextualSpacing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0000" tIns="46800" rIns="90000" bIns="468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 bwMode="auto">
                          <a:xfrm>
                            <a:off x="6183984" y="688157"/>
                            <a:ext cx="2971800" cy="4610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F3930" w:rsidRPr="008837B1" w:rsidRDefault="00AF3930" w:rsidP="00AF3930">
                              <w:pPr>
                                <w:contextualSpacing/>
                              </w:pPr>
                              <w:r w:rsidRPr="003549F2">
                                <w:rPr>
                                  <w:b/>
                                </w:rPr>
                                <w:t>Title Bar</w:t>
                              </w:r>
                              <w:r>
                                <w:rPr>
                                  <w:b/>
                                </w:rPr>
                                <w:t xml:space="preserve"> (Header)</w:t>
                              </w:r>
                              <w:r w:rsidRPr="008837B1">
                                <w:t xml:space="preserve">: </w:t>
                              </w:r>
                              <w:r>
                                <w:t>Will change dynamically based on the OE selected</w:t>
                              </w:r>
                              <w:r w:rsidRPr="008837B1"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0000" tIns="46800" rIns="90000" bIns="468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" name="Picture 79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88157"/>
                            <a:ext cx="6061435" cy="34596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" name="Rectangle 6"/>
                        <wps:cNvSpPr/>
                        <wps:spPr bwMode="auto">
                          <a:xfrm>
                            <a:off x="0" y="0"/>
                            <a:ext cx="6051550" cy="4610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F3930" w:rsidRPr="00E6455C" w:rsidRDefault="00AF3930" w:rsidP="00AF3930">
                              <w:pPr>
                                <w:contextualSpacing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</w:rPr>
                                <w:t>Sublevel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0000" tIns="46800" rIns="90000" bIns="468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33554" o:spid="_x0000_s1033" style="position:absolute;margin-left:-.3pt;margin-top:15.7pt;width:720.95pt;height:326.6pt;z-index:251680768" coordsize="91557,414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">
                <v:rect id="Rectangle 76" o:spid="_x0000_s1034" style="position:absolute;left:61839;top:13668;width:29718;height:91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i9Y8QA&#10;AADbAAAADwAAAGRycy9kb3ducmV2LnhtbESPQWsCMRSE7wX/Q3hCL0WzSlllNYoIBb2UZhW8PjbP&#10;3cXNy5Kkuu2vbwqFHoeZ+YZZbwfbiTv50DpWMJtmIIgrZ1quFZxPb5MliBCRDXaOScEXBdhuRk9r&#10;LIx7sKZ7GWuRIBwKVNDE2BdShqohi2HqeuLkXZ23GJP0tTQeHwluOznPslxabDktNNjTvqHqVn5a&#10;BftwyzN9/Pbv7eXleC61fv3QWqnn8bBbgYg0xP/wX/tgFCxy+P2SfoD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4vWPEAAAA2wAAAA8AAAAAAAAAAAAAAAAAmAIAAGRycy9k&#10;b3ducmV2LnhtbFBLBQYAAAAABAAEAPUAAACJAwAAAAA=&#10;" fillcolor="white [3212]" strokecolor="#4f81bd [3204]" strokeweight=".5pt">
                  <v:stroke joinstyle="round"/>
                  <v:textbox inset="2.5mm,1.3mm,2.5mm,1.3mm">
                    <w:txbxContent>
                      <w:p w:rsidR="00AF3930" w:rsidRPr="003549F2" w:rsidRDefault="00AF3930" w:rsidP="00AF3930">
                        <w:pPr>
                          <w:contextualSpacing/>
                          <w:rPr>
                            <w:b/>
                            <w:u w:val="single"/>
                          </w:rPr>
                        </w:pPr>
                        <w:r>
                          <w:rPr>
                            <w:b/>
                          </w:rPr>
                          <w:t>Sub Level 1</w:t>
                        </w:r>
                      </w:p>
                      <w:p w:rsidR="00AF3930" w:rsidRDefault="00AF3930" w:rsidP="00AF3930">
                        <w:pPr>
                          <w:contextualSpacing/>
                        </w:pPr>
                        <w:r>
                          <w:t>The screen will show the details grouped based on interest</w:t>
                        </w:r>
                      </w:p>
                      <w:p w:rsidR="00AF3930" w:rsidRDefault="00AF3930" w:rsidP="00AF3930">
                        <w:pPr>
                          <w:contextualSpacing/>
                        </w:pPr>
                        <w:r>
                          <w:t xml:space="preserve">e.g. </w:t>
                        </w:r>
                        <w:r w:rsidR="00BE5898">
                          <w:t>1 ABS</w:t>
                        </w:r>
                        <w:r>
                          <w:t xml:space="preserve"> and non ABS </w:t>
                        </w:r>
                      </w:p>
                      <w:p w:rsidR="00AF3930" w:rsidRPr="008837B1" w:rsidRDefault="00AF3930" w:rsidP="00AF3930">
                        <w:pPr>
                          <w:contextualSpacing/>
                        </w:pPr>
                        <w:r>
                          <w:t xml:space="preserve">e.g. </w:t>
                        </w:r>
                        <w:r w:rsidR="00BE5898">
                          <w:t>2 ADM</w:t>
                        </w:r>
                        <w:r>
                          <w:t xml:space="preserve"> and IFS </w:t>
                        </w:r>
                      </w:p>
                      <w:p w:rsidR="00AF3930" w:rsidRPr="008837B1" w:rsidRDefault="00AF3930" w:rsidP="00AF3930">
                        <w:pPr>
                          <w:contextualSpacing/>
                        </w:pPr>
                      </w:p>
                    </w:txbxContent>
                  </v:textbox>
                </v:rect>
                <v:rect id="Rectangle 82" o:spid="_x0000_s1035" style="position:absolute;left:61839;top:6881;width:29718;height:46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bLR8MA&#10;AADbAAAADwAAAGRycy9kb3ducmV2LnhtbESPQWsCMRSE74X+h/AKvRTNKiKyGkUEQS/FbIVeH5vn&#10;7uLmZUmibvvrjSB4HGbmG2ax6m0rruRD41jBaJiBIC6dabhScPzZDmYgQkQ22DomBX8UYLV8f1tg&#10;btyNNV2LWIkE4ZCjgjrGLpcylDVZDEPXESfv5LzFmKSvpPF4S3DbynGWTaXFhtNCjR1tairPxcUq&#10;2ITzNNP7f//d/H7tj4XWk4PWSn1+9Os5iEh9fIWf7Z1RMBvD40v6AXJ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bLR8MAAADbAAAADwAAAAAAAAAAAAAAAACYAgAAZHJzL2Rv&#10;d25yZXYueG1sUEsFBgAAAAAEAAQA9QAAAIgDAAAAAA==&#10;" fillcolor="white [3212]" strokecolor="#4f81bd [3204]" strokeweight=".5pt">
                  <v:stroke joinstyle="round"/>
                  <v:textbox inset="2.5mm,1.3mm,2.5mm,1.3mm">
                    <w:txbxContent>
                      <w:p w:rsidR="00AF3930" w:rsidRPr="008837B1" w:rsidRDefault="00AF3930" w:rsidP="00AF3930">
                        <w:pPr>
                          <w:contextualSpacing/>
                        </w:pPr>
                        <w:r w:rsidRPr="003549F2">
                          <w:rPr>
                            <w:b/>
                          </w:rPr>
                          <w:t>Title Bar</w:t>
                        </w:r>
                        <w:r>
                          <w:rPr>
                            <w:b/>
                          </w:rPr>
                          <w:t xml:space="preserve"> (Header)</w:t>
                        </w:r>
                        <w:r w:rsidRPr="008837B1">
                          <w:t xml:space="preserve">: </w:t>
                        </w:r>
                        <w:r>
                          <w:t>Will change dynamically based on the OE selected</w:t>
                        </w:r>
                        <w:r w:rsidRPr="008837B1">
                          <w:t xml:space="preserve"> </w:t>
                        </w:r>
                      </w:p>
                    </w:txbxContent>
                  </v:textbox>
                </v:rect>
                <v:shape id="Picture 79" o:spid="_x0000_s1036" type="#_x0000_t75" style="position:absolute;top:6881;width:60614;height:34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MTM9XEAAAA2wAAAA8AAABkcnMvZG93bnJldi54bWxEj81qwzAQhO+BvIPYQm6xXB/S1I1imkIg&#10;kFOcUurbYm1tU2vlWvJP3j4qFHocZuYbZpfNphUj9a6xrOAxikEQl1Y3XCl4vx7XWxDOI2tsLZOC&#10;GznI9svFDlNtJ77QmPtKBAi7FBXU3neplK6syaCLbEccvC/bG/RB9pXUPU4BblqZxPFGGmw4LNTY&#10;0VtN5Xc+GAXTcNDFT1x+2nwu2Jyv26T5cEqtHubXFxCeZv8f/muftIKnZ/j9En6A3N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MTM9XEAAAA2wAAAA8AAAAAAAAAAAAAAAAA&#10;nwIAAGRycy9kb3ducmV2LnhtbFBLBQYAAAAABAAEAPcAAACQAwAAAAA=&#10;">
                  <v:imagedata r:id="rId14" o:title=""/>
                  <v:path arrowok="t"/>
                </v:shape>
                <v:rect id="Rectangle 6" o:spid="_x0000_s1037" style="position:absolute;width:60515;height:46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Uo+8MA&#10;AADaAAAADwAAAGRycy9kb3ducmV2LnhtbESPQWsCMRSE7wX/Q3hCL0WzSlnKahQRBL1IsxW8PjbP&#10;3cXNy5JE3frrm0Khx2FmvmGW68F24k4+tI4VzKYZCOLKmZZrBaev3eQDRIjIBjvHpOCbAqxXo5cl&#10;FsY9WNO9jLVIEA4FKmhi7AspQ9WQxTB1PXHyLs5bjEn6WhqPjwS3nZxnWS4ttpwWGuxp21B1LW9W&#10;wTZc80wfnv7Ynt8Op1Lr90+tlXodD5sFiEhD/A//tfdGQQ6/V9INkK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Uo+8MAAADaAAAADwAAAAAAAAAAAAAAAACYAgAAZHJzL2Rv&#10;d25yZXYueG1sUEsFBgAAAAAEAAQA9QAAAIgDAAAAAA==&#10;" fillcolor="white [3212]" strokecolor="#4f81bd [3204]" strokeweight=".5pt">
                  <v:stroke joinstyle="round"/>
                  <v:textbox inset="2.5mm,1.3mm,2.5mm,1.3mm">
                    <w:txbxContent>
                      <w:p w:rsidR="00AF3930" w:rsidRPr="00E6455C" w:rsidRDefault="00AF3930" w:rsidP="00AF3930">
                        <w:pPr>
                          <w:contextualSpacing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Sublevel 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AF3930">
        <w:br w:type="page"/>
      </w:r>
    </w:p>
    <w:bookmarkStart w:id="7" w:name="_Toc21522643"/>
    <w:p w:rsidR="00AF3930" w:rsidRPr="00111FA2" w:rsidRDefault="00AF48E4" w:rsidP="00AF3930">
      <w:pPr>
        <w:pStyle w:val="Heading3"/>
        <w:numPr>
          <w:ilvl w:val="2"/>
          <w:numId w:val="3"/>
        </w:numPr>
        <w:rPr>
          <w:sz w:val="20"/>
        </w:rPr>
      </w:pPr>
      <w:r>
        <w:rPr>
          <w:noProof/>
          <w:lang w:eastAsia="en-US"/>
        </w:rPr>
        <w:lastRenderedPageBreak/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7F0391E6" wp14:editId="4701250E">
                <wp:simplePos x="0" y="0"/>
                <wp:positionH relativeFrom="column">
                  <wp:posOffset>5774</wp:posOffset>
                </wp:positionH>
                <wp:positionV relativeFrom="paragraph">
                  <wp:posOffset>344543</wp:posOffset>
                </wp:positionV>
                <wp:extent cx="9022177" cy="4138295"/>
                <wp:effectExtent l="0" t="0" r="26670" b="0"/>
                <wp:wrapNone/>
                <wp:docPr id="533553" name="Group 5335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22177" cy="4138295"/>
                          <a:chOff x="0" y="0"/>
                          <a:chExt cx="9022530" cy="4138367"/>
                        </a:xfrm>
                      </wpg:grpSpPr>
                      <wps:wsp>
                        <wps:cNvPr id="7" name="Rectangle 7"/>
                        <wps:cNvSpPr/>
                        <wps:spPr bwMode="auto">
                          <a:xfrm>
                            <a:off x="0" y="0"/>
                            <a:ext cx="6051550" cy="4610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F3930" w:rsidRPr="00E6455C" w:rsidRDefault="00AF3930" w:rsidP="00AF3930">
                              <w:pPr>
                                <w:contextualSpacing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</w:rPr>
                                <w:t>Sublevel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0000" tIns="46800" rIns="90000" bIns="468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 bwMode="auto">
                          <a:xfrm>
                            <a:off x="6174555" y="1366887"/>
                            <a:ext cx="2847975" cy="9144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F3930" w:rsidRDefault="00AF3930" w:rsidP="00AF3930">
                              <w:pPr>
                                <w:contextualSpacing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Sub Level 2</w:t>
                              </w:r>
                            </w:p>
                            <w:p w:rsidR="00AF3930" w:rsidRDefault="00AF3930" w:rsidP="00AF3930">
                              <w:pPr>
                                <w:contextualSpacing/>
                              </w:pPr>
                              <w:r>
                                <w:t>The screen will show further details based on the selection from previous page</w:t>
                              </w:r>
                            </w:p>
                            <w:p w:rsidR="00AF3930" w:rsidRDefault="00AF3930" w:rsidP="00AF3930">
                              <w:pPr>
                                <w:contextualSpacing/>
                              </w:pPr>
                              <w:r>
                                <w:t xml:space="preserve">e.g. 1 List of all ABS projects </w:t>
                              </w:r>
                            </w:p>
                            <w:p w:rsidR="00AF3930" w:rsidRPr="008837B1" w:rsidRDefault="00AF3930" w:rsidP="00AF3930">
                              <w:pPr>
                                <w:contextualSpacing/>
                              </w:pPr>
                              <w:r>
                                <w:t>e.g. 2 List of all ADM projects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0000" tIns="46800" rIns="90000" bIns="468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97584"/>
                            <a:ext cx="6052008" cy="34407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Rectangle 3"/>
                        <wps:cNvSpPr/>
                        <wps:spPr bwMode="auto">
                          <a:xfrm>
                            <a:off x="6173764" y="688121"/>
                            <a:ext cx="2847975" cy="45325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2230E" w:rsidRPr="008837B1" w:rsidRDefault="00AF3930" w:rsidP="00AF3930">
                              <w:pPr>
                                <w:contextualSpacing/>
                              </w:pPr>
                              <w:r w:rsidRPr="003549F2">
                                <w:rPr>
                                  <w:b/>
                                </w:rPr>
                                <w:t>Title Bar</w:t>
                              </w:r>
                              <w:r>
                                <w:rPr>
                                  <w:b/>
                                </w:rPr>
                                <w:t xml:space="preserve"> (Header)</w:t>
                              </w:r>
                              <w:r w:rsidRPr="008837B1">
                                <w:t xml:space="preserve">: </w:t>
                              </w:r>
                              <w:r>
                                <w:t>No changes from the last screen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0000" tIns="46800" rIns="90000" bIns="468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533553" o:spid="_x0000_s1038" style="position:absolute;left:0;text-align:left;margin-left:.45pt;margin-top:27.15pt;width:710.4pt;height:325.85pt;z-index:251702272;mso-width-relative:margin" coordsize="90225,41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">
                <v:rect id="Rectangle 7" o:spid="_x0000_s1039" style="position:absolute;width:60515;height:46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mNYMMA&#10;AADaAAAADwAAAGRycy9kb3ducmV2LnhtbESPQWsCMRSE74X+h/AKvZSatYiW1SgiCPUiZhW8PjbP&#10;3cXNy5JE3frrjVDocZiZb5jZoretuJIPjWMFw0EGgrh0puFKwWG//vwGESKywdYxKfilAIv568sM&#10;c+NurOlaxEokCIccFdQxdrmUoazJYhi4jjh5J+ctxiR9JY3HW4LbVn5l2VhabDgt1NjRqqbyXFys&#10;glU4jzO9ufttc/zYHAqtRzutlXp/65dTEJH6+B/+a/8YBRN4Xkk3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ImNYMMAAADaAAAADwAAAAAAAAAAAAAAAACYAgAAZHJzL2Rv&#10;d25yZXYueG1sUEsFBgAAAAAEAAQA9QAAAIgDAAAAAA==&#10;" fillcolor="white [3212]" strokecolor="#4f81bd [3204]" strokeweight=".5pt">
                  <v:stroke joinstyle="round"/>
                  <v:textbox inset="2.5mm,1.3mm,2.5mm,1.3mm">
                    <w:txbxContent>
                      <w:p w:rsidR="00AF3930" w:rsidRPr="00E6455C" w:rsidRDefault="00AF3930" w:rsidP="00AF3930">
                        <w:pPr>
                          <w:contextualSpacing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Sublevel 2</w:t>
                        </w:r>
                      </w:p>
                    </w:txbxContent>
                  </v:textbox>
                </v:rect>
                <v:rect id="Rectangle 8" o:spid="_x0000_s1040" style="position:absolute;left:61745;top:13668;width:28480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YZEr8A&#10;AADaAAAADwAAAGRycy9kb3ducmV2LnhtbERPTYvCMBC9L/gfwgheFk2VRaQaRQRhvSybKngdmrEt&#10;NpOSZLX66zcHwePjfa82vW3FjXxoHCuYTjIQxKUzDVcKTsf9eAEiRGSDrWNS8KAAm/XgY4W5cXfW&#10;dCtiJVIIhxwV1DF2uZShrMlimLiOOHEX5y3GBH0ljcd7CretnGXZXFpsODXU2NGupvJa/FkFu3Cd&#10;Z/rw9D/N+fNwKrT++tVaqdGw3y5BROrjW/xyfxsFaWu6km6AXP8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5FhkSvwAAANoAAAAPAAAAAAAAAAAAAAAAAJgCAABkcnMvZG93bnJl&#10;di54bWxQSwUGAAAAAAQABAD1AAAAhAMAAAAA&#10;" fillcolor="white [3212]" strokecolor="#4f81bd [3204]" strokeweight=".5pt">
                  <v:stroke joinstyle="round"/>
                  <v:textbox inset="2.5mm,1.3mm,2.5mm,1.3mm">
                    <w:txbxContent>
                      <w:p w:rsidR="00AF3930" w:rsidRDefault="00AF3930" w:rsidP="00AF3930">
                        <w:pPr>
                          <w:contextualSpacing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Sub Level 2</w:t>
                        </w:r>
                      </w:p>
                      <w:p w:rsidR="00AF3930" w:rsidRDefault="00AF3930" w:rsidP="00AF3930">
                        <w:pPr>
                          <w:contextualSpacing/>
                        </w:pPr>
                        <w:r>
                          <w:t>The screen will show further details based on the selection from previous page</w:t>
                        </w:r>
                      </w:p>
                      <w:p w:rsidR="00AF3930" w:rsidRDefault="00AF3930" w:rsidP="00AF3930">
                        <w:pPr>
                          <w:contextualSpacing/>
                        </w:pPr>
                        <w:r>
                          <w:t xml:space="preserve">e.g. 1 List of all ABS projects </w:t>
                        </w:r>
                      </w:p>
                      <w:p w:rsidR="00AF3930" w:rsidRPr="008837B1" w:rsidRDefault="00AF3930" w:rsidP="00AF3930">
                        <w:pPr>
                          <w:contextualSpacing/>
                        </w:pPr>
                        <w:r>
                          <w:t>e.g. 2 List of all ADM projects</w:t>
                        </w:r>
                      </w:p>
                    </w:txbxContent>
                  </v:textbox>
                </v:rect>
                <v:shape id="Picture 10" o:spid="_x0000_s1041" type="#_x0000_t75" style="position:absolute;top:6975;width:60520;height:344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hEEDHAAAA2wAAAA8AAABkcnMvZG93bnJldi54bWxEj0FrwkAQhe+F/odlCl6KbqpQSuoqpUUU&#10;BEEtFG/T7Jikzc7G3dXEf+8cCr3N8N6898103rtGXSjE2rOBp1EGirjwtubSwOd+MXwBFROyxcYz&#10;GbhShPns/m6KufUdb+myS6WSEI45GqhSanOtY1GRwzjyLbFoRx8cJllDqW3ATsJdo8dZ9qwd1iwN&#10;Fbb0XlHxuzs7A5Pl9/LU7Y/r9is7bD8efzZhsTkbM3jo315BJerTv/nvemUFX+jlFxlAz24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BhEEDHAAAA2wAAAA8AAAAAAAAAAAAA&#10;AAAAnwIAAGRycy9kb3ducmV2LnhtbFBLBQYAAAAABAAEAPcAAACTAwAAAAA=&#10;">
                  <v:imagedata r:id="rId16" o:title=""/>
                  <v:path arrowok="t"/>
                </v:shape>
                <v:rect id="Rectangle 3" o:spid="_x0000_s1042" style="position:absolute;left:61737;top:6881;width:28480;height:4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KLY8MA&#10;AADaAAAADwAAAGRycy9kb3ducmV2LnhtbESPQWsCMRSE7wX/Q3hCL0WzrUVkNYoIgl6KWQWvj81z&#10;d3HzsiSpbvvrG0HocZiZb5jFqretuJEPjWMF7+MMBHHpTMOVgtNxO5qBCBHZYOuYFPxQgNVy8LLA&#10;3Lg7a7oVsRIJwiFHBXWMXS5lKGuyGMauI07exXmLMUlfSePxnuC2lR9ZNpUWG04LNXa0qam8Ft9W&#10;wSZcp5ne//qv5vy2PxVafx60Vup12K/nICL18T/8bO+Mggk8rqQb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7KLY8MAAADaAAAADwAAAAAAAAAAAAAAAACYAgAAZHJzL2Rv&#10;d25yZXYueG1sUEsFBgAAAAAEAAQA9QAAAIgDAAAAAA==&#10;" fillcolor="white [3212]" strokecolor="#4f81bd [3204]" strokeweight=".5pt">
                  <v:stroke joinstyle="round"/>
                  <v:textbox inset="2.5mm,1.3mm,2.5mm,1.3mm">
                    <w:txbxContent>
                      <w:p w:rsidR="00B2230E" w:rsidRPr="008837B1" w:rsidRDefault="00AF3930" w:rsidP="00AF3930">
                        <w:pPr>
                          <w:contextualSpacing/>
                        </w:pPr>
                        <w:r w:rsidRPr="003549F2">
                          <w:rPr>
                            <w:b/>
                          </w:rPr>
                          <w:t>Title Bar</w:t>
                        </w:r>
                        <w:r>
                          <w:rPr>
                            <w:b/>
                          </w:rPr>
                          <w:t xml:space="preserve"> (Header)</w:t>
                        </w:r>
                        <w:r w:rsidRPr="008837B1">
                          <w:t xml:space="preserve">: </w:t>
                        </w:r>
                        <w:r>
                          <w:t>No changes from the last screen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4E438E">
        <w:rPr>
          <w:sz w:val="20"/>
        </w:rPr>
        <w:t>Screen</w:t>
      </w:r>
      <w:r w:rsidR="00F30DAD">
        <w:rPr>
          <w:sz w:val="20"/>
        </w:rPr>
        <w:t xml:space="preserve"> </w:t>
      </w:r>
      <w:r w:rsidR="00111FA2">
        <w:rPr>
          <w:sz w:val="20"/>
        </w:rPr>
        <w:t>3</w:t>
      </w:r>
      <w:bookmarkEnd w:id="7"/>
      <w:r w:rsidR="00AF3930">
        <w:br w:type="page"/>
      </w:r>
    </w:p>
    <w:p w:rsidR="00AF3930" w:rsidRPr="00111FA2" w:rsidRDefault="004E438E" w:rsidP="00AF3930">
      <w:pPr>
        <w:pStyle w:val="Heading3"/>
        <w:numPr>
          <w:ilvl w:val="2"/>
          <w:numId w:val="3"/>
        </w:numPr>
        <w:rPr>
          <w:sz w:val="20"/>
        </w:rPr>
      </w:pPr>
      <w:bookmarkStart w:id="8" w:name="_Toc21522644"/>
      <w:r>
        <w:rPr>
          <w:sz w:val="20"/>
        </w:rPr>
        <w:lastRenderedPageBreak/>
        <w:t>Screen</w:t>
      </w:r>
      <w:r w:rsidR="00F30DAD">
        <w:rPr>
          <w:sz w:val="20"/>
        </w:rPr>
        <w:t xml:space="preserve"> </w:t>
      </w:r>
      <w:r w:rsidR="00111FA2">
        <w:rPr>
          <w:sz w:val="20"/>
        </w:rPr>
        <w:t>4</w:t>
      </w:r>
      <w:bookmarkEnd w:id="8"/>
    </w:p>
    <w:p w:rsidR="00AF3930" w:rsidRDefault="00AF3930" w:rsidP="00AF3930"/>
    <w:p w:rsidR="00AF3930" w:rsidRDefault="00B2230E" w:rsidP="00AF3930"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11F777B6" wp14:editId="5DB82AA0">
                <wp:simplePos x="0" y="0"/>
                <wp:positionH relativeFrom="column">
                  <wp:posOffset>-3653</wp:posOffset>
                </wp:positionH>
                <wp:positionV relativeFrom="paragraph">
                  <wp:posOffset>-2802</wp:posOffset>
                </wp:positionV>
                <wp:extent cx="9167849" cy="4128941"/>
                <wp:effectExtent l="0" t="0" r="14605" b="5080"/>
                <wp:wrapNone/>
                <wp:docPr id="533552" name="Group 5335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67849" cy="4128941"/>
                          <a:chOff x="0" y="-47135"/>
                          <a:chExt cx="9167849" cy="4128941"/>
                        </a:xfrm>
                      </wpg:grpSpPr>
                      <wps:wsp>
                        <wps:cNvPr id="90" name="Rectangle 90"/>
                        <wps:cNvSpPr/>
                        <wps:spPr bwMode="auto">
                          <a:xfrm>
                            <a:off x="6183984" y="1206630"/>
                            <a:ext cx="2983865" cy="4610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F3930" w:rsidRPr="008837B1" w:rsidRDefault="00AF3930" w:rsidP="00AF3930">
                              <w:pPr>
                                <w:contextualSpacing/>
                              </w:pPr>
                              <w:r>
                                <w:rPr>
                                  <w:b/>
                                </w:rPr>
                                <w:t>Selector</w:t>
                              </w:r>
                              <w:r w:rsidRPr="008837B1">
                                <w:t xml:space="preserve">: </w:t>
                              </w:r>
                              <w:r>
                                <w:t>Link to page containing additional details like contract documents</w:t>
                              </w:r>
                              <w:r w:rsidRPr="008837B1"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0000" tIns="46800" rIns="90000" bIns="468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 bwMode="auto">
                          <a:xfrm>
                            <a:off x="6183984" y="2347273"/>
                            <a:ext cx="2965450" cy="4610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F3930" w:rsidRPr="008837B1" w:rsidRDefault="00AF3930" w:rsidP="00AF3930">
                              <w:pPr>
                                <w:contextualSpacing/>
                              </w:pPr>
                              <w:r>
                                <w:rPr>
                                  <w:b/>
                                </w:rPr>
                                <w:t>Table of details</w:t>
                              </w:r>
                              <w:r w:rsidRPr="008837B1">
                                <w:t xml:space="preserve">: </w:t>
                              </w:r>
                              <w:r>
                                <w:t>Individual team details</w:t>
                              </w:r>
                              <w:r w:rsidRPr="008837B1"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0000" tIns="46800" rIns="90000" bIns="468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 bwMode="auto">
                          <a:xfrm>
                            <a:off x="6183983" y="2922308"/>
                            <a:ext cx="2965450" cy="4610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F3930" w:rsidRPr="008837B1" w:rsidRDefault="00AF3930" w:rsidP="00AF3930">
                              <w:pPr>
                                <w:contextualSpacing/>
                              </w:pPr>
                              <w:r>
                                <w:rPr>
                                  <w:b/>
                                </w:rPr>
                                <w:t>Charts</w:t>
                              </w:r>
                              <w:r w:rsidRPr="008837B1">
                                <w:t xml:space="preserve">: </w:t>
                              </w:r>
                              <w:r>
                                <w:t>Based on the item displayed</w:t>
                              </w:r>
                              <w:r w:rsidRPr="008837B1"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0000" tIns="46800" rIns="90000" bIns="468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6" name="Rectangle 4096"/>
                        <wps:cNvSpPr/>
                        <wps:spPr bwMode="auto">
                          <a:xfrm>
                            <a:off x="6183984" y="1781665"/>
                            <a:ext cx="2965450" cy="4610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F3930" w:rsidRPr="008837B1" w:rsidRDefault="00AF3930" w:rsidP="00AF3930">
                              <w:pPr>
                                <w:contextualSpacing/>
                              </w:pPr>
                              <w:r>
                                <w:rPr>
                                  <w:b/>
                                </w:rPr>
                                <w:t>Summary</w:t>
                              </w:r>
                              <w:r w:rsidRPr="008837B1">
                                <w:t xml:space="preserve">: </w:t>
                              </w:r>
                              <w:r>
                                <w:t>Project Status</w:t>
                              </w:r>
                              <w:r w:rsidRPr="008837B1"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0000" tIns="46800" rIns="90000" bIns="468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427" y="641022"/>
                            <a:ext cx="6052008" cy="34407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Rectangle 12"/>
                        <wps:cNvSpPr/>
                        <wps:spPr bwMode="auto">
                          <a:xfrm>
                            <a:off x="0" y="-47135"/>
                            <a:ext cx="6051550" cy="4610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F3930" w:rsidRPr="00E6455C" w:rsidRDefault="00AF3930" w:rsidP="00AF3930">
                              <w:pPr>
                                <w:contextualSpacing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</w:rPr>
                                <w:t>Project summary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0000" tIns="46800" rIns="90000" bIns="468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 bwMode="auto">
                          <a:xfrm>
                            <a:off x="6183984" y="641022"/>
                            <a:ext cx="2966085" cy="4610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F3930" w:rsidRPr="008837B1" w:rsidRDefault="00AF3930" w:rsidP="00AF3930">
                              <w:pPr>
                                <w:contextualSpacing/>
                              </w:pPr>
                              <w:r w:rsidRPr="003549F2">
                                <w:rPr>
                                  <w:b/>
                                </w:rPr>
                                <w:t>Title Bar</w:t>
                              </w:r>
                              <w:r>
                                <w:rPr>
                                  <w:b/>
                                </w:rPr>
                                <w:t xml:space="preserve"> (Header)</w:t>
                              </w:r>
                              <w:r w:rsidRPr="008837B1">
                                <w:t xml:space="preserve">: </w:t>
                              </w:r>
                              <w:r>
                                <w:t>No changes from the last screen</w:t>
                              </w:r>
                              <w:r w:rsidRPr="008837B1"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0000" tIns="46800" rIns="90000" bIns="468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33552" o:spid="_x0000_s1043" style="position:absolute;margin-left:-.3pt;margin-top:-.2pt;width:721.9pt;height:325.1pt;z-index:251704320;mso-height-relative:margin" coordorigin=",-471" coordsize="91678,41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">
                <v:rect id="Rectangle 90" o:spid="_x0000_s1044" style="position:absolute;left:61839;top:12066;width:29839;height:46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FmdsIA&#10;AADbAAAADwAAAGRycy9kb3ducmV2LnhtbERPz2vCMBS+C/sfwht4kZlORFxnKkMYzIsstbDro3lr&#10;S5uXkmTa7a83B2HHj+/3bj/ZQVzIh86xgudlBoK4dqbjRkF1fn/agggR2eDgmBT8UoB98TDbYW7c&#10;lTVdytiIFMIhRwVtjGMuZahbshiWbiRO3LfzFmOCvpHG4zWF20GusmwjLXacGloc6dBS3Zc/VsEh&#10;9JtMH//8qftaHKtS6/Wn1krNH6e3VxCRpvgvvrs/jIKXtD59ST9AFj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kWZ2wgAAANsAAAAPAAAAAAAAAAAAAAAAAJgCAABkcnMvZG93&#10;bnJldi54bWxQSwUGAAAAAAQABAD1AAAAhwMAAAAA&#10;" fillcolor="white [3212]" strokecolor="#4f81bd [3204]" strokeweight=".5pt">
                  <v:stroke joinstyle="round"/>
                  <v:textbox inset="2.5mm,1.3mm,2.5mm,1.3mm">
                    <w:txbxContent>
                      <w:p w:rsidR="00AF3930" w:rsidRPr="008837B1" w:rsidRDefault="00AF3930" w:rsidP="00AF3930">
                        <w:pPr>
                          <w:contextualSpacing/>
                        </w:pPr>
                        <w:r>
                          <w:rPr>
                            <w:b/>
                          </w:rPr>
                          <w:t>Selector</w:t>
                        </w:r>
                        <w:r w:rsidRPr="008837B1">
                          <w:t xml:space="preserve">: </w:t>
                        </w:r>
                        <w:r>
                          <w:t>Link to page containing additional details like contract documents</w:t>
                        </w:r>
                        <w:r w:rsidRPr="008837B1">
                          <w:t xml:space="preserve"> </w:t>
                        </w:r>
                      </w:p>
                    </w:txbxContent>
                  </v:textbox>
                </v:rect>
                <v:rect id="Rectangle 92" o:spid="_x0000_s1045" style="position:absolute;left:61839;top:23472;width:29655;height:46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9dmsQA&#10;AADbAAAADwAAAGRycy9kb3ducmV2LnhtbESPQWsCMRSE7wX/Q3iCl6LZSpG6GkUEQS+l2QpeH5vn&#10;7uLmZUlSXf31plDocZiZb5jluretuJIPjWMFb5MMBHHpTMOVguP3bvwBIkRkg61jUnCnAOvV4GWJ&#10;uXE31nQtYiUShEOOCuoYu1zKUNZkMUxcR5y8s/MWY5K+ksbjLcFtK6dZNpMWG04LNXa0ram8FD9W&#10;wTZcZpk+PPxnc3o9HAut37+0Vmo07DcLEJH6+B/+a++NgvkUfr+kHyB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PXZrEAAAA2wAAAA8AAAAAAAAAAAAAAAAAmAIAAGRycy9k&#10;b3ducmV2LnhtbFBLBQYAAAAABAAEAPUAAACJAwAAAAA=&#10;" fillcolor="white [3212]" strokecolor="#4f81bd [3204]" strokeweight=".5pt">
                  <v:stroke joinstyle="round"/>
                  <v:textbox inset="2.5mm,1.3mm,2.5mm,1.3mm">
                    <w:txbxContent>
                      <w:p w:rsidR="00AF3930" w:rsidRPr="008837B1" w:rsidRDefault="00AF3930" w:rsidP="00AF3930">
                        <w:pPr>
                          <w:contextualSpacing/>
                        </w:pPr>
                        <w:r>
                          <w:rPr>
                            <w:b/>
                          </w:rPr>
                          <w:t>Table of details</w:t>
                        </w:r>
                        <w:r w:rsidRPr="008837B1">
                          <w:t xml:space="preserve">: </w:t>
                        </w:r>
                        <w:r>
                          <w:t>Individual team details</w:t>
                        </w:r>
                        <w:r w:rsidRPr="008837B1">
                          <w:t xml:space="preserve"> </w:t>
                        </w:r>
                      </w:p>
                    </w:txbxContent>
                  </v:textbox>
                </v:rect>
                <v:rect id="Rectangle 94" o:spid="_x0000_s1046" style="position:absolute;left:61839;top:29223;width:29655;height:46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pgdcQA&#10;AADbAAAADwAAAGRycy9kb3ducmV2LnhtbESPQWsCMRSE7wX/Q3iCl6JZRaSuRhGhUC/FbAWvj81z&#10;d3HzsiRRt/31jVDocZiZb5j1tretuJMPjWMF00kGgrh0puFKwenrffwGIkRkg61jUvBNAbabwcsa&#10;c+MerOlexEokCIccFdQxdrmUoazJYpi4jjh5F+ctxiR9JY3HR4LbVs6ybCEtNpwWauxoX1N5LW5W&#10;wT5cF5k+/PjP5vx6OBVaz49aKzUa9rsViEh9/A//tT+MguUcnl/SD5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qYHXEAAAA2wAAAA8AAAAAAAAAAAAAAAAAmAIAAGRycy9k&#10;b3ducmV2LnhtbFBLBQYAAAAABAAEAPUAAACJAwAAAAA=&#10;" fillcolor="white [3212]" strokecolor="#4f81bd [3204]" strokeweight=".5pt">
                  <v:stroke joinstyle="round"/>
                  <v:textbox inset="2.5mm,1.3mm,2.5mm,1.3mm">
                    <w:txbxContent>
                      <w:p w:rsidR="00AF3930" w:rsidRPr="008837B1" w:rsidRDefault="00AF3930" w:rsidP="00AF3930">
                        <w:pPr>
                          <w:contextualSpacing/>
                        </w:pPr>
                        <w:r>
                          <w:rPr>
                            <w:b/>
                          </w:rPr>
                          <w:t>Charts</w:t>
                        </w:r>
                        <w:r w:rsidRPr="008837B1">
                          <w:t xml:space="preserve">: </w:t>
                        </w:r>
                        <w:r>
                          <w:t>Based on the item displayed</w:t>
                        </w:r>
                        <w:r w:rsidRPr="008837B1">
                          <w:t xml:space="preserve"> </w:t>
                        </w:r>
                      </w:p>
                    </w:txbxContent>
                  </v:textbox>
                </v:rect>
                <v:rect id="Rectangle 4096" o:spid="_x0000_s1047" style="position:absolute;left:61839;top:17816;width:29655;height:46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1j78YA&#10;AADdAAAADwAAAGRycy9kb3ducmV2LnhtbESPQWsCMRSE74X+h/CEXoomLbK0q1GKUKgXabZCr4/N&#10;c3dx87IkqW77601B8DjMzDfMcj26XpwoxM6zhqeZAkFce9txo2H/9T59ARETssXeM2n4pQjr1f3d&#10;Ekvrz2zoVKVGZAjHEjW0KQ2llLFuyWGc+YE4ewcfHKYsQyNtwHOGu14+K1VIhx3nhRYH2rRUH6sf&#10;p2ETj4Uy27+w674ft/vKmPmnMVo/TMa3BYhEY7qFr+0Pq2GuXgv4f5OfgFx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W1j78YAAADdAAAADwAAAAAAAAAAAAAAAACYAgAAZHJz&#10;L2Rvd25yZXYueG1sUEsFBgAAAAAEAAQA9QAAAIsDAAAAAA==&#10;" fillcolor="white [3212]" strokecolor="#4f81bd [3204]" strokeweight=".5pt">
                  <v:stroke joinstyle="round"/>
                  <v:textbox inset="2.5mm,1.3mm,2.5mm,1.3mm">
                    <w:txbxContent>
                      <w:p w:rsidR="00AF3930" w:rsidRPr="008837B1" w:rsidRDefault="00AF3930" w:rsidP="00AF3930">
                        <w:pPr>
                          <w:contextualSpacing/>
                        </w:pPr>
                        <w:r>
                          <w:rPr>
                            <w:b/>
                          </w:rPr>
                          <w:t>Summary</w:t>
                        </w:r>
                        <w:r w:rsidRPr="008837B1">
                          <w:t xml:space="preserve">: </w:t>
                        </w:r>
                        <w:r>
                          <w:t>Project Status</w:t>
                        </w:r>
                        <w:r w:rsidRPr="008837B1">
                          <w:t xml:space="preserve"> </w:t>
                        </w:r>
                      </w:p>
                    </w:txbxContent>
                  </v:textbox>
                </v:rect>
                <v:shape id="Picture 11" o:spid="_x0000_s1048" type="#_x0000_t75" style="position:absolute;left:94;top:6410;width:60520;height:344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nr1Lm/AAAA2wAAAA8AAABkcnMvZG93bnJldi54bWxET0uLwjAQvgv+hzCCN5t2DyLVWGRhd6s3&#10;n3gcmrHtbjMpTVbrvzeC4G0+vucsst404kqdqy0rSKIYBHFhdc2lgsP+azID4TyyxsYyKbiTg2w5&#10;HCww1fbGW7rufClCCLsUFVTet6mUrqjIoItsSxy4i+0M+gC7UuoObyHcNPIjjqfSYM2hocKWPisq&#10;/nb/RoFONnKN/Dv9WR/PyPvNqfH5t1LjUb+ag/DU+7f45c51mJ/A85dwgFw+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Z69S5vwAAANsAAAAPAAAAAAAAAAAAAAAAAJ8CAABk&#10;cnMvZG93bnJldi54bWxQSwUGAAAAAAQABAD3AAAAiwMAAAAA&#10;">
                  <v:imagedata r:id="rId18" o:title=""/>
                  <v:path arrowok="t"/>
                </v:shape>
                <v:rect id="Rectangle 12" o:spid="_x0000_s1049" style="position:absolute;top:-471;width:60515;height:46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xewMEA&#10;AADbAAAADwAAAGRycy9kb3ducmV2LnhtbERP32vCMBB+F/Y/hBv4IjNVhozOKCII82WYWtjr0Zxt&#10;sbmUJNO6v94MBN/u4/t5y/VgO3EhH1rHCmbTDARx5UzLtYLyuHv7ABEissHOMSm4UYD16mW0xNy4&#10;K2u6FLEWKYRDjgqaGPtcylA1ZDFMXU+cuJPzFmOCvpbG4zWF207Os2whLbacGhrsadtQdS5+rYJt&#10;OC8yvf/z3+3PZF8WWr8ftFZq/DpsPkFEGuJT/HB/mTR/Dv+/pAPk6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rcXsDBAAAA2wAAAA8AAAAAAAAAAAAAAAAAmAIAAGRycy9kb3du&#10;cmV2LnhtbFBLBQYAAAAABAAEAPUAAACGAwAAAAA=&#10;" fillcolor="white [3212]" strokecolor="#4f81bd [3204]" strokeweight=".5pt">
                  <v:stroke joinstyle="round"/>
                  <v:textbox inset="2.5mm,1.3mm,2.5mm,1.3mm">
                    <w:txbxContent>
                      <w:p w:rsidR="00AF3930" w:rsidRPr="00E6455C" w:rsidRDefault="00AF3930" w:rsidP="00AF3930">
                        <w:pPr>
                          <w:contextualSpacing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Project summary</w:t>
                        </w:r>
                      </w:p>
                    </w:txbxContent>
                  </v:textbox>
                </v:rect>
                <v:rect id="Rectangle 13" o:spid="_x0000_s1050" style="position:absolute;left:61839;top:6410;width:29661;height:46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D7W8EA&#10;AADbAAAADwAAAGRycy9kb3ducmV2LnhtbERPTWsCMRC9F/wPYYReimZbi8hqFBEEvRSzCl6Hzbi7&#10;uJksSarb/vpGEHqbx/ucxaq3rbiRD41jBe/jDARx6UzDlYLTcTuagQgR2WDrmBT8UIDVcvCywNy4&#10;O2u6FbESKYRDjgrqGLtcylDWZDGMXUecuIvzFmOCvpLG4z2F21Z+ZNlUWmw4NdTY0aam8lp8WwWb&#10;cJ1mev/rv5rz2/5UaP150Fqp12G/noOI1Md/8dO9M2n+BB6/pAPk8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WQ+1vBAAAA2wAAAA8AAAAAAAAAAAAAAAAAmAIAAGRycy9kb3du&#10;cmV2LnhtbFBLBQYAAAAABAAEAPUAAACGAwAAAAA=&#10;" fillcolor="white [3212]" strokecolor="#4f81bd [3204]" strokeweight=".5pt">
                  <v:stroke joinstyle="round"/>
                  <v:textbox inset="2.5mm,1.3mm,2.5mm,1.3mm">
                    <w:txbxContent>
                      <w:p w:rsidR="00AF3930" w:rsidRPr="008837B1" w:rsidRDefault="00AF3930" w:rsidP="00AF3930">
                        <w:pPr>
                          <w:contextualSpacing/>
                        </w:pPr>
                        <w:r w:rsidRPr="003549F2">
                          <w:rPr>
                            <w:b/>
                          </w:rPr>
                          <w:t>Title Bar</w:t>
                        </w:r>
                        <w:r>
                          <w:rPr>
                            <w:b/>
                          </w:rPr>
                          <w:t xml:space="preserve"> (Header)</w:t>
                        </w:r>
                        <w:r w:rsidRPr="008837B1">
                          <w:t xml:space="preserve">: </w:t>
                        </w:r>
                        <w:r>
                          <w:t>No changes from the last screen</w:t>
                        </w:r>
                        <w:r w:rsidRPr="008837B1"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AF3930">
        <w:br w:type="page"/>
      </w:r>
    </w:p>
    <w:p w:rsidR="00111FA2" w:rsidRPr="00111FA2" w:rsidRDefault="004E438E" w:rsidP="00111FA2">
      <w:pPr>
        <w:pStyle w:val="Heading3"/>
        <w:numPr>
          <w:ilvl w:val="2"/>
          <w:numId w:val="3"/>
        </w:numPr>
        <w:rPr>
          <w:sz w:val="20"/>
        </w:rPr>
      </w:pPr>
      <w:bookmarkStart w:id="9" w:name="_Toc21522645"/>
      <w:r>
        <w:rPr>
          <w:sz w:val="20"/>
        </w:rPr>
        <w:lastRenderedPageBreak/>
        <w:t>Screen</w:t>
      </w:r>
      <w:r w:rsidR="00F30DAD">
        <w:rPr>
          <w:sz w:val="20"/>
        </w:rPr>
        <w:t xml:space="preserve"> </w:t>
      </w:r>
      <w:r w:rsidR="00111FA2">
        <w:rPr>
          <w:sz w:val="20"/>
        </w:rPr>
        <w:t>5</w:t>
      </w:r>
      <w:bookmarkEnd w:id="9"/>
    </w:p>
    <w:p w:rsidR="00AF3930" w:rsidRDefault="00AF3930" w:rsidP="00AF3930"/>
    <w:p w:rsidR="00AF3930" w:rsidRDefault="004E438E" w:rsidP="00AF3930"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2D964047" wp14:editId="782CB9E2">
                <wp:simplePos x="0" y="0"/>
                <wp:positionH relativeFrom="column">
                  <wp:posOffset>-3653</wp:posOffset>
                </wp:positionH>
                <wp:positionV relativeFrom="paragraph">
                  <wp:posOffset>-2802</wp:posOffset>
                </wp:positionV>
                <wp:extent cx="9152609" cy="4110087"/>
                <wp:effectExtent l="0" t="0" r="10795" b="5080"/>
                <wp:wrapNone/>
                <wp:docPr id="533557" name="Group 5335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52609" cy="4110087"/>
                          <a:chOff x="0" y="0"/>
                          <a:chExt cx="9152609" cy="4110087"/>
                        </a:xfrm>
                      </wpg:grpSpPr>
                      <wps:wsp>
                        <wps:cNvPr id="4098" name="Rectangle 4098"/>
                        <wps:cNvSpPr/>
                        <wps:spPr bwMode="auto">
                          <a:xfrm>
                            <a:off x="6183984" y="688157"/>
                            <a:ext cx="2968625" cy="4610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F3930" w:rsidRPr="008837B1" w:rsidRDefault="00AF3930" w:rsidP="00AF3930">
                              <w:pPr>
                                <w:contextualSpacing/>
                              </w:pPr>
                              <w:r>
                                <w:rPr>
                                  <w:b/>
                                </w:rPr>
                                <w:t>Labels</w:t>
                              </w:r>
                              <w:r w:rsidRPr="008837B1">
                                <w:t xml:space="preserve">: </w:t>
                              </w:r>
                              <w:r>
                                <w:t>Based on the item displayed</w:t>
                              </w:r>
                              <w:r w:rsidRPr="008837B1"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0000" tIns="46800" rIns="90000" bIns="468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1" name="Rectangle 4101"/>
                        <wps:cNvSpPr/>
                        <wps:spPr bwMode="auto">
                          <a:xfrm>
                            <a:off x="6183984" y="1253765"/>
                            <a:ext cx="2968625" cy="4610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F3930" w:rsidRPr="008837B1" w:rsidRDefault="00AF3930" w:rsidP="00AF3930">
                              <w:pPr>
                                <w:contextualSpacing/>
                              </w:pPr>
                              <w:r>
                                <w:rPr>
                                  <w:b/>
                                </w:rPr>
                                <w:t>Labels</w:t>
                              </w:r>
                              <w:r w:rsidRPr="008837B1">
                                <w:t xml:space="preserve">: </w:t>
                              </w:r>
                              <w:r>
                                <w:t>Based on the item displayed</w:t>
                              </w:r>
                              <w:r w:rsidRPr="008837B1"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0000" tIns="46800" rIns="90000" bIns="468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3" name="Rectangle 4103"/>
                        <wps:cNvSpPr/>
                        <wps:spPr bwMode="auto">
                          <a:xfrm>
                            <a:off x="6183984" y="2394408"/>
                            <a:ext cx="2959735" cy="4610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F3930" w:rsidRPr="008837B1" w:rsidRDefault="00AF3930" w:rsidP="00AF3930">
                              <w:pPr>
                                <w:contextualSpacing/>
                              </w:pPr>
                              <w:r>
                                <w:rPr>
                                  <w:b/>
                                </w:rPr>
                                <w:t>Labels</w:t>
                              </w:r>
                              <w:r w:rsidRPr="008837B1">
                                <w:t xml:space="preserve">: </w:t>
                              </w:r>
                              <w:r>
                                <w:t>Based on the item displayed</w:t>
                              </w:r>
                              <w:r w:rsidRPr="008837B1"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0000" tIns="46800" rIns="90000" bIns="468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5" name="Rectangle 4105"/>
                        <wps:cNvSpPr/>
                        <wps:spPr bwMode="auto">
                          <a:xfrm>
                            <a:off x="6183984" y="1828800"/>
                            <a:ext cx="2968625" cy="4610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F3930" w:rsidRPr="008837B1" w:rsidRDefault="00AF3930" w:rsidP="00AF3930">
                              <w:pPr>
                                <w:contextualSpacing/>
                              </w:pPr>
                              <w:r>
                                <w:rPr>
                                  <w:b/>
                                </w:rPr>
                                <w:t>Labels</w:t>
                              </w:r>
                              <w:r w:rsidRPr="008837B1">
                                <w:t xml:space="preserve">: </w:t>
                              </w:r>
                              <w:r>
                                <w:t>Based on the item displayed</w:t>
                              </w:r>
                              <w:r w:rsidRPr="008837B1"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0000" tIns="46800" rIns="90000" bIns="468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 bwMode="auto">
                          <a:xfrm>
                            <a:off x="0" y="0"/>
                            <a:ext cx="6051550" cy="45555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F3930" w:rsidRPr="00E6455C" w:rsidRDefault="00AF3930" w:rsidP="00AF3930">
                              <w:pPr>
                                <w:contextualSpacing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</w:rPr>
                                <w:t>Team 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0000" tIns="46800" rIns="90000" bIns="468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16" descr="D:\Portfolio\PortfolioManagerDocs\Requirements\Screenshots\P5.png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97584"/>
                            <a:ext cx="6052008" cy="3412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533557" o:spid="_x0000_s1051" style="position:absolute;margin-left:-.3pt;margin-top:-.2pt;width:720.7pt;height:323.65pt;z-index:251700224" coordsize="91526,411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">
                <v:rect id="Rectangle 4098" o:spid="_x0000_s1052" style="position:absolute;left:61839;top:6881;width:29687;height:46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5SBsMA&#10;AADdAAAADwAAAGRycy9kb3ducmV2LnhtbERPTWsCMRC9C/0PYQpepCYVkXY1ShEKepFmFXodNuPu&#10;4mayJKmu/fXNQejx8b5Xm8F14kohtp41vE4VCOLK25ZrDafj58sbiJiQLXaeScOdImzWT6MVFtbf&#10;2NC1TLXIIRwL1NCk1BdSxqohh3Hqe+LMnX1wmDIMtbQBbzncdXKm1EI6bDk3NNjTtqHqUv44Ddt4&#10;WSiz/w2H9nuyP5XGzL+M0Xr8PHwsQSQa0r/44d5ZDXP1nufmN/kJ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75SBsMAAADdAAAADwAAAAAAAAAAAAAAAACYAgAAZHJzL2Rv&#10;d25yZXYueG1sUEsFBgAAAAAEAAQA9QAAAIgDAAAAAA==&#10;" fillcolor="white [3212]" strokecolor="#4f81bd [3204]" strokeweight=".5pt">
                  <v:stroke joinstyle="round"/>
                  <v:textbox inset="2.5mm,1.3mm,2.5mm,1.3mm">
                    <w:txbxContent>
                      <w:p w:rsidR="00AF3930" w:rsidRPr="008837B1" w:rsidRDefault="00AF3930" w:rsidP="00AF3930">
                        <w:pPr>
                          <w:contextualSpacing/>
                        </w:pPr>
                        <w:r>
                          <w:rPr>
                            <w:b/>
                          </w:rPr>
                          <w:t>Labels</w:t>
                        </w:r>
                        <w:r w:rsidRPr="008837B1">
                          <w:t xml:space="preserve">: </w:t>
                        </w:r>
                        <w:r>
                          <w:t>Based on the item displayed</w:t>
                        </w:r>
                        <w:r w:rsidRPr="008837B1">
                          <w:t xml:space="preserve"> </w:t>
                        </w:r>
                      </w:p>
                    </w:txbxContent>
                  </v:textbox>
                </v:rect>
                <v:rect id="Rectangle 4101" o:spid="_x0000_s1053" style="position:absolute;left:61839;top:12537;width:29687;height:46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9hgcUA&#10;AADdAAAADwAAAGRycy9kb3ducmV2LnhtbESPQWsCMRSE70L/Q3iFXqQmW0TKapQiFPRSmq3Q62Pz&#10;3F3cvCxJ1NVf3xQKPQ4z8w2z2oyuFxcKsfOsoZgpEMS1tx03Gg5f78+vIGJCtth7Jg03irBZP0xW&#10;WFp/ZUOXKjUiQziWqKFNaSiljHVLDuPMD8TZO/rgMGUZGmkDXjPc9fJFqYV02HFeaHGgbUv1qTo7&#10;Ddt4Wiizv4eP7nu6P1TGzD+N0frpcXxbgkg0pv/wX3tnNcwLVcDvm/wE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b2GBxQAAAN0AAAAPAAAAAAAAAAAAAAAAAJgCAABkcnMv&#10;ZG93bnJldi54bWxQSwUGAAAAAAQABAD1AAAAigMAAAAA&#10;" fillcolor="white [3212]" strokecolor="#4f81bd [3204]" strokeweight=".5pt">
                  <v:stroke joinstyle="round"/>
                  <v:textbox inset="2.5mm,1.3mm,2.5mm,1.3mm">
                    <w:txbxContent>
                      <w:p w:rsidR="00AF3930" w:rsidRPr="008837B1" w:rsidRDefault="00AF3930" w:rsidP="00AF3930">
                        <w:pPr>
                          <w:contextualSpacing/>
                        </w:pPr>
                        <w:r>
                          <w:rPr>
                            <w:b/>
                          </w:rPr>
                          <w:t>Labels</w:t>
                        </w:r>
                        <w:r w:rsidRPr="008837B1">
                          <w:t xml:space="preserve">: </w:t>
                        </w:r>
                        <w:r>
                          <w:t>Based on the item displayed</w:t>
                        </w:r>
                        <w:r w:rsidRPr="008837B1">
                          <w:t xml:space="preserve"> </w:t>
                        </w:r>
                      </w:p>
                    </w:txbxContent>
                  </v:textbox>
                </v:rect>
                <v:rect id="Rectangle 4103" o:spid="_x0000_s1054" style="position:absolute;left:61839;top:23944;width:29598;height:46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FabcYA&#10;AADdAAAADwAAAGRycy9kb3ducmV2LnhtbESPQWsCMRSE74X+h/CEXoomVpGyGqUIhXqRZhV6fWye&#10;u4ublyVJdeuvN4VCj8PMfMOsNoPrxIVCbD1rmE4UCOLK25ZrDcfD+/gVREzIFjvPpOGHImzWjw8r&#10;LKy/sqFLmWqRIRwL1NCk1BdSxqohh3Hie+LsnXxwmLIMtbQBrxnuOvmi1EI6bDkvNNjTtqHqXH47&#10;Ddt4Xiizu4V9+/W8O5bGzD+N0fppNLwtQSQa0n/4r/1hNcynaga/b/ITkO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/FabcYAAADdAAAADwAAAAAAAAAAAAAAAACYAgAAZHJz&#10;L2Rvd25yZXYueG1sUEsFBgAAAAAEAAQA9QAAAIsDAAAAAA==&#10;" fillcolor="white [3212]" strokecolor="#4f81bd [3204]" strokeweight=".5pt">
                  <v:stroke joinstyle="round"/>
                  <v:textbox inset="2.5mm,1.3mm,2.5mm,1.3mm">
                    <w:txbxContent>
                      <w:p w:rsidR="00AF3930" w:rsidRPr="008837B1" w:rsidRDefault="00AF3930" w:rsidP="00AF3930">
                        <w:pPr>
                          <w:contextualSpacing/>
                        </w:pPr>
                        <w:r>
                          <w:rPr>
                            <w:b/>
                          </w:rPr>
                          <w:t>Labels</w:t>
                        </w:r>
                        <w:r w:rsidRPr="008837B1">
                          <w:t xml:space="preserve">: </w:t>
                        </w:r>
                        <w:r>
                          <w:t>Based on the item displayed</w:t>
                        </w:r>
                        <w:r w:rsidRPr="008837B1">
                          <w:t xml:space="preserve"> </w:t>
                        </w:r>
                      </w:p>
                    </w:txbxContent>
                  </v:textbox>
                </v:rect>
                <v:rect id="Rectangle 4105" o:spid="_x0000_s1055" style="position:absolute;left:61839;top:18288;width:29687;height:46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RngsYA&#10;AADdAAAADwAAAGRycy9kb3ducmV2LnhtbESPQWsCMRSE74X+h/CEXoomFitlNUoRCvVSzCr0+tg8&#10;dxc3L0uS6tZfbwpCj8PMfMMs14PrxJlCbD1rmE4UCOLK25ZrDYf9x/gNREzIFjvPpOGXIqxXjw9L&#10;LKy/sKFzmWqRIRwL1NCk1BdSxqohh3Hie+LsHX1wmLIMtbQBLxnuOvmi1Fw6bDkvNNjTpqHqVP44&#10;DZt4miuzvYav9vt5eyiNme2M0fppNLwvQCQa0n/43v60GmZT9Qp/b/ITkK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1RngsYAAADdAAAADwAAAAAAAAAAAAAAAACYAgAAZHJz&#10;L2Rvd25yZXYueG1sUEsFBgAAAAAEAAQA9QAAAIsDAAAAAA==&#10;" fillcolor="white [3212]" strokecolor="#4f81bd [3204]" strokeweight=".5pt">
                  <v:stroke joinstyle="round"/>
                  <v:textbox inset="2.5mm,1.3mm,2.5mm,1.3mm">
                    <w:txbxContent>
                      <w:p w:rsidR="00AF3930" w:rsidRPr="008837B1" w:rsidRDefault="00AF3930" w:rsidP="00AF3930">
                        <w:pPr>
                          <w:contextualSpacing/>
                        </w:pPr>
                        <w:r>
                          <w:rPr>
                            <w:b/>
                          </w:rPr>
                          <w:t>Labels</w:t>
                        </w:r>
                        <w:r w:rsidRPr="008837B1">
                          <w:t xml:space="preserve">: </w:t>
                        </w:r>
                        <w:r>
                          <w:t>Based on the item displayed</w:t>
                        </w:r>
                        <w:r w:rsidRPr="008837B1">
                          <w:t xml:space="preserve"> </w:t>
                        </w:r>
                      </w:p>
                    </w:txbxContent>
                  </v:textbox>
                </v:rect>
                <v:rect id="Rectangle 14" o:spid="_x0000_s1056" style="position:absolute;width:60515;height:45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ljL8EA&#10;AADbAAAADwAAAGRycy9kb3ducmV2LnhtbERPTYvCMBC9C/sfwix4kTVVRJauUUQQ9LKYKux1aMa2&#10;2ExKErW7v34jCN7m8T5nseptK27kQ+NYwWScgSAunWm4UnA6bj8+QYSIbLB1TAp+KcBq+TZYYG7c&#10;nTXdiliJFMIhRwV1jF0uZShrshjGriNO3Nl5izFBX0nj8Z7CbSunWTaXFhtODTV2tKmpvBRXq2AT&#10;LvNM7//8d/Mz2p8KrWcHrZUavvfrLxCR+vgSP907k+bP4PFLOkA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p5Yy/BAAAA2wAAAA8AAAAAAAAAAAAAAAAAmAIAAGRycy9kb3du&#10;cmV2LnhtbFBLBQYAAAAABAAEAPUAAACGAwAAAAA=&#10;" fillcolor="white [3212]" strokecolor="#4f81bd [3204]" strokeweight=".5pt">
                  <v:stroke joinstyle="round"/>
                  <v:textbox inset="2.5mm,1.3mm,2.5mm,1.3mm">
                    <w:txbxContent>
                      <w:p w:rsidR="00AF3930" w:rsidRPr="00E6455C" w:rsidRDefault="00AF3930" w:rsidP="00AF3930">
                        <w:pPr>
                          <w:contextualSpacing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Team data</w:t>
                        </w:r>
                      </w:p>
                    </w:txbxContent>
                  </v:textbox>
                </v:rect>
                <v:shape id="Picture 16" o:spid="_x0000_s1057" type="#_x0000_t75" style="position:absolute;top:6975;width:60520;height:341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NXcgXBAAAA2wAAAA8AAABkcnMvZG93bnJldi54bWxET9uKwjAQfRf2H8IIvsiaKiLbapRVEEWF&#10;Xd39gKEZ22IzqU3U+vdGEHybw7nOZNaYUlypdoVlBf1eBII4tbrgTMH/3/LzC4TzyBpLy6TgTg5m&#10;04/WBBNtb7yn68FnIoSwS1BB7n2VSOnSnAy6nq2IA3e0tUEfYJ1JXeMthJtSDqJoJA0WHBpyrGiR&#10;U3o6XIyCX72RP/NtvNoPz9Gu6e9MN4uNUp128z0G4anxb/HLvdZh/giev4QD5PQ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NXcgXBAAAA2wAAAA8AAAAAAAAAAAAAAAAAnwIA&#10;AGRycy9kb3ducmV2LnhtbFBLBQYAAAAABAAEAPcAAACNAwAAAAA=&#10;">
                  <v:imagedata r:id="rId20" o:title="P5"/>
                  <v:path arrowok="t"/>
                </v:shape>
              </v:group>
            </w:pict>
          </mc:Fallback>
        </mc:AlternateContent>
      </w:r>
      <w:r w:rsidR="00AF3930">
        <w:br w:type="page"/>
      </w:r>
    </w:p>
    <w:p w:rsidR="00111FA2" w:rsidRPr="00111FA2" w:rsidRDefault="004E438E" w:rsidP="00111FA2">
      <w:pPr>
        <w:pStyle w:val="Heading3"/>
        <w:numPr>
          <w:ilvl w:val="2"/>
          <w:numId w:val="3"/>
        </w:numPr>
        <w:rPr>
          <w:sz w:val="20"/>
        </w:rPr>
      </w:pPr>
      <w:bookmarkStart w:id="10" w:name="_Toc21522646"/>
      <w:r>
        <w:rPr>
          <w:sz w:val="20"/>
        </w:rPr>
        <w:lastRenderedPageBreak/>
        <w:t>Screen</w:t>
      </w:r>
      <w:r w:rsidR="00F30DAD">
        <w:rPr>
          <w:sz w:val="20"/>
        </w:rPr>
        <w:t xml:space="preserve"> </w:t>
      </w:r>
      <w:r w:rsidR="00111FA2">
        <w:rPr>
          <w:sz w:val="20"/>
        </w:rPr>
        <w:t>6</w:t>
      </w:r>
      <w:bookmarkEnd w:id="10"/>
    </w:p>
    <w:p w:rsidR="00AF3930" w:rsidRDefault="00AF3930" w:rsidP="00AF3930"/>
    <w:p w:rsidR="005702AC" w:rsidRPr="00CE08E9" w:rsidRDefault="004E438E" w:rsidP="00945269">
      <w:pPr>
        <w:rPr>
          <w:rFonts w:ascii="Allianz Neo" w:hAnsi="Allianz Neo"/>
        </w:rPr>
      </w:pPr>
      <w:r>
        <w:rPr>
          <w:rFonts w:ascii="Allianz Neo" w:hAnsi="Allianz Neo"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-3653</wp:posOffset>
                </wp:positionH>
                <wp:positionV relativeFrom="paragraph">
                  <wp:posOffset>-2802</wp:posOffset>
                </wp:positionV>
                <wp:extent cx="9164039" cy="4138367"/>
                <wp:effectExtent l="0" t="0" r="18415" b="0"/>
                <wp:wrapNone/>
                <wp:docPr id="533556" name="Group 5335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64039" cy="4138367"/>
                          <a:chOff x="0" y="0"/>
                          <a:chExt cx="9164039" cy="4138367"/>
                        </a:xfrm>
                      </wpg:grpSpPr>
                      <wps:wsp>
                        <wps:cNvPr id="4109" name="Rectangle 4109"/>
                        <wps:cNvSpPr/>
                        <wps:spPr bwMode="auto">
                          <a:xfrm>
                            <a:off x="6183984" y="697584"/>
                            <a:ext cx="2980055" cy="4654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F3930" w:rsidRPr="008837B1" w:rsidRDefault="00AF3930" w:rsidP="00AF3930">
                              <w:pPr>
                                <w:contextualSpacing/>
                              </w:pPr>
                              <w:r>
                                <w:rPr>
                                  <w:b/>
                                </w:rPr>
                                <w:t>Labels</w:t>
                              </w:r>
                              <w:r w:rsidRPr="008837B1">
                                <w:t xml:space="preserve">: </w:t>
                              </w:r>
                              <w:r>
                                <w:t>Based on the item displayed</w:t>
                              </w:r>
                              <w:r w:rsidRPr="008837B1"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0000" tIns="46800" rIns="90000" bIns="468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 bwMode="auto">
                          <a:xfrm>
                            <a:off x="0" y="0"/>
                            <a:ext cx="6051550" cy="4610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F3930" w:rsidRPr="00E6455C" w:rsidRDefault="00AF3930" w:rsidP="00AF3930">
                              <w:pPr>
                                <w:contextualSpacing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</w:rPr>
                                <w:t>Contract documents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0000" tIns="46800" rIns="90000" bIns="468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Picture 17" descr="D:\Portfolio\PortfolioManagerDocs\Requirements\Screenshots\P6.png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97584"/>
                            <a:ext cx="6052008" cy="34407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533556" o:spid="_x0000_s1058" style="position:absolute;margin-left:-.3pt;margin-top:-.2pt;width:721.6pt;height:325.85pt;z-index:251701248" coordsize="91640,41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">
                <v:rect id="Rectangle 4109" o:spid="_x0000_s1059" style="position:absolute;left:61839;top:6975;width:29801;height:46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lth8YA&#10;AADdAAAADwAAAGRycy9kb3ducmV2LnhtbESPQWsCMRSE74X+h/AKvZSaWETarVGKIOilmFXo9bF5&#10;3V3cvCxJqqu/vhEEj8PMfMPMFoPrxJFCbD1rGI8UCOLK25ZrDfvd6vUdREzIFjvPpOFMERbzx4cZ&#10;Ftaf2NCxTLXIEI4FamhS6gspY9WQwzjyPXH2fn1wmLIMtbQBTxnuOvmm1FQ6bDkvNNjTsqHqUP45&#10;Dct4mCqzuYTv9udlsy+NmWyN0fr5afj6BJFoSPfwrb22GiZj9QHXN/kJyP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hlth8YAAADdAAAADwAAAAAAAAAAAAAAAACYAgAAZHJz&#10;L2Rvd25yZXYueG1sUEsFBgAAAAAEAAQA9QAAAIsDAAAAAA==&#10;" fillcolor="white [3212]" strokecolor="#4f81bd [3204]" strokeweight=".5pt">
                  <v:stroke joinstyle="round"/>
                  <v:textbox inset="2.5mm,1.3mm,2.5mm,1.3mm">
                    <w:txbxContent>
                      <w:p w:rsidR="00AF3930" w:rsidRPr="008837B1" w:rsidRDefault="00AF3930" w:rsidP="00AF3930">
                        <w:pPr>
                          <w:contextualSpacing/>
                        </w:pPr>
                        <w:r>
                          <w:rPr>
                            <w:b/>
                          </w:rPr>
                          <w:t>Labels</w:t>
                        </w:r>
                        <w:r w:rsidRPr="008837B1">
                          <w:t xml:space="preserve">: </w:t>
                        </w:r>
                        <w:r>
                          <w:t>Based on the item displayed</w:t>
                        </w:r>
                        <w:r w:rsidRPr="008837B1">
                          <w:t xml:space="preserve"> </w:t>
                        </w:r>
                      </w:p>
                    </w:txbxContent>
                  </v:textbox>
                </v:rect>
                <v:rect id="Rectangle 15" o:spid="_x0000_s1060" style="position:absolute;width:60515;height:46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XGtMEA&#10;AADbAAAADwAAAGRycy9kb3ducmV2LnhtbERPTWsCMRC9F/wPYYReimZbrMhqFBEEvRSzCl6Hzbi7&#10;uJksSarb/vpGEHqbx/ucxaq3rbiRD41jBe/jDARx6UzDlYLTcTuagQgR2WDrmBT8UIDVcvCywNy4&#10;O2u6FbESKYRDjgrqGLtcylDWZDGMXUecuIvzFmOCvpLG4z2F21Z+ZNlUWmw4NdTY0aam8lp8WwWb&#10;cJ1mev/rv5rz2/5UaD05aK3U67Bfz0FE6uO/+OnemTT/Ex6/pAPk8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U1xrTBAAAA2wAAAA8AAAAAAAAAAAAAAAAAmAIAAGRycy9kb3du&#10;cmV2LnhtbFBLBQYAAAAABAAEAPUAAACGAwAAAAA=&#10;" fillcolor="white [3212]" strokecolor="#4f81bd [3204]" strokeweight=".5pt">
                  <v:stroke joinstyle="round"/>
                  <v:textbox inset="2.5mm,1.3mm,2.5mm,1.3mm">
                    <w:txbxContent>
                      <w:p w:rsidR="00AF3930" w:rsidRPr="00E6455C" w:rsidRDefault="00AF3930" w:rsidP="00AF3930">
                        <w:pPr>
                          <w:contextualSpacing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Contract documents</w:t>
                        </w:r>
                      </w:p>
                    </w:txbxContent>
                  </v:textbox>
                </v:rect>
                <v:shape id="Picture 17" o:spid="_x0000_s1061" type="#_x0000_t75" style="position:absolute;top:6975;width:60520;height:344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pZ0xK+AAAA2wAAAA8AAABkcnMvZG93bnJldi54bWxET02LwjAQvQv+hzCCN01VcKWalkUQPaor&#10;6HFoZptiMylNbLv/fiMs7G0e73N2+WBr0VHrK8cKFvMEBHHhdMWlgtvXYbYB4QOyxtoxKfghD3k2&#10;Hu0w1a7nC3XXUIoYwj5FBSaEJpXSF4Ys+rlriCP37VqLIcK2lLrFPobbWi6TZC0tVhwbDDa0N1Q8&#10;ry+r4Nz5zfk5nB77JfUrc/RreWdUajoZPrcgAg3hX/znPuk4/wPev8QDZPYL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CpZ0xK+AAAA2wAAAA8AAAAAAAAAAAAAAAAAnwIAAGRy&#10;cy9kb3ducmV2LnhtbFBLBQYAAAAABAAEAPcAAACKAwAAAAA=&#10;">
                  <v:imagedata r:id="rId22" o:title="P6"/>
                  <v:path arrowok="t"/>
                </v:shape>
              </v:group>
            </w:pict>
          </mc:Fallback>
        </mc:AlternateContent>
      </w:r>
    </w:p>
    <w:sectPr w:rsidR="005702AC" w:rsidRPr="00CE08E9" w:rsidSect="005702AC">
      <w:footerReference w:type="default" r:id="rId23"/>
      <w:headerReference w:type="first" r:id="rId24"/>
      <w:pgSz w:w="15840" w:h="12240" w:orient="landscape" w:code="1"/>
      <w:pgMar w:top="1417" w:right="1417" w:bottom="1417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20AC6" w:rsidRDefault="00C20AC6">
      <w:r>
        <w:separator/>
      </w:r>
    </w:p>
  </w:endnote>
  <w:endnote w:type="continuationSeparator" w:id="0">
    <w:p w:rsidR="00C20AC6" w:rsidRDefault="00C20AC6">
      <w:r>
        <w:continuationSeparator/>
      </w:r>
    </w:p>
  </w:endnote>
  <w:endnote w:type="continuationNotice" w:id="1">
    <w:p w:rsidR="00C20AC6" w:rsidRDefault="00C20AC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redit Suisse Type Light">
    <w:altName w:val="Corbel"/>
    <w:charset w:val="00"/>
    <w:family w:val="swiss"/>
    <w:pitch w:val="variable"/>
    <w:sig w:usb0="800000AF" w:usb1="5000204A" w:usb2="00000000" w:usb3="00000000" w:csb0="0000009B" w:csb1="00000000"/>
  </w:font>
  <w:font w:name="Allianz Neo">
    <w:altName w:val="Arial"/>
    <w:charset w:val="00"/>
    <w:family w:val="swiss"/>
    <w:pitch w:val="variable"/>
    <w:sig w:usb0="00000001" w:usb1="00000001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Condensed">
    <w:panose1 w:val="020B0606040200020203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11" w:type="pct"/>
      <w:tblBorders>
        <w:top w:val="dashSmallGap" w:sz="4" w:space="0" w:color="auto"/>
        <w:bottom w:val="dashSmallGap" w:sz="4" w:space="0" w:color="auto"/>
        <w:insideH w:val="dashSmallGap" w:sz="4" w:space="0" w:color="auto"/>
        <w:insideV w:val="dashSmallGap" w:sz="4" w:space="0" w:color="auto"/>
      </w:tblBorders>
      <w:tblLook w:val="01E0" w:firstRow="1" w:lastRow="1" w:firstColumn="1" w:lastColumn="1" w:noHBand="0" w:noVBand="0"/>
    </w:tblPr>
    <w:tblGrid>
      <w:gridCol w:w="5923"/>
      <w:gridCol w:w="7612"/>
    </w:tblGrid>
    <w:tr w:rsidR="00EE5A59" w:rsidTr="0016126B">
      <w:trPr>
        <w:trHeight w:val="292"/>
      </w:trPr>
      <w:tc>
        <w:tcPr>
          <w:tcW w:w="2188" w:type="pct"/>
          <w:tcBorders>
            <w:top w:val="single" w:sz="6" w:space="0" w:color="000000"/>
          </w:tcBorders>
          <w:shd w:val="clear" w:color="auto" w:fill="auto"/>
        </w:tcPr>
        <w:p w:rsidR="00EE5A59" w:rsidRPr="00842FFA" w:rsidRDefault="00EE5A59" w:rsidP="006A0D6E">
          <w:pPr>
            <w:rPr>
              <w:rFonts w:eastAsia="Arial Unicode MS" w:cs="Arial Unicode MS"/>
              <w:b/>
              <w:bCs/>
              <w:color w:val="333399"/>
              <w:sz w:val="16"/>
              <w:szCs w:val="16"/>
            </w:rPr>
          </w:pPr>
        </w:p>
        <w:p w:rsidR="00EE5A59" w:rsidRPr="00842FFA" w:rsidRDefault="00EE5A59" w:rsidP="00E70CE9">
          <w:pPr>
            <w:rPr>
              <w:b/>
              <w:color w:val="333399"/>
              <w:sz w:val="16"/>
              <w:szCs w:val="16"/>
            </w:rPr>
          </w:pPr>
          <w:r w:rsidRPr="00842FFA">
            <w:rPr>
              <w:b/>
              <w:color w:val="333399"/>
              <w:sz w:val="16"/>
              <w:szCs w:val="16"/>
            </w:rPr>
            <w:t xml:space="preserve">Information Classification:  Internal Use </w:t>
          </w:r>
        </w:p>
        <w:p w:rsidR="00EE5A59" w:rsidRPr="00842FFA" w:rsidRDefault="00EE5A59" w:rsidP="006A0D6E">
          <w:pPr>
            <w:rPr>
              <w:rFonts w:eastAsia="Arial Unicode MS" w:cs="Arial Unicode MS"/>
              <w:b/>
              <w:bCs/>
              <w:color w:val="333399"/>
              <w:sz w:val="16"/>
              <w:szCs w:val="16"/>
            </w:rPr>
          </w:pPr>
        </w:p>
      </w:tc>
      <w:tc>
        <w:tcPr>
          <w:tcW w:w="2812" w:type="pct"/>
          <w:tcBorders>
            <w:top w:val="single" w:sz="6" w:space="0" w:color="000000"/>
          </w:tcBorders>
          <w:shd w:val="clear" w:color="auto" w:fill="auto"/>
        </w:tcPr>
        <w:p w:rsidR="00EE5A59" w:rsidRPr="00842FFA" w:rsidRDefault="00EE5A59" w:rsidP="006A0D6E">
          <w:pPr>
            <w:rPr>
              <w:rFonts w:eastAsia="Arial Unicode MS" w:cs="Arial Unicode MS"/>
              <w:b/>
              <w:bCs/>
              <w:color w:val="333399"/>
              <w:sz w:val="16"/>
              <w:szCs w:val="16"/>
            </w:rPr>
          </w:pPr>
        </w:p>
        <w:p w:rsidR="00EE5A59" w:rsidRDefault="00EE5A59" w:rsidP="00E70CE9">
          <w:pPr>
            <w:rPr>
              <w:rFonts w:eastAsia="Arial Unicode MS" w:cs="Arial Unicode MS"/>
              <w:b/>
              <w:bCs/>
              <w:sz w:val="16"/>
              <w:szCs w:val="16"/>
            </w:rPr>
          </w:pPr>
          <w:r w:rsidRPr="00842FFA">
            <w:rPr>
              <w:rFonts w:eastAsia="Arial Unicode MS" w:cs="Arial Unicode MS"/>
              <w:b/>
              <w:bCs/>
              <w:color w:val="333399"/>
              <w:sz w:val="16"/>
              <w:szCs w:val="16"/>
            </w:rPr>
            <w:t xml:space="preserve">Document Version: </w:t>
          </w:r>
          <w:r w:rsidR="0016126B">
            <w:rPr>
              <w:rFonts w:eastAsia="Arial Unicode MS" w:cs="Arial Unicode MS"/>
              <w:b/>
              <w:bCs/>
              <w:sz w:val="16"/>
              <w:szCs w:val="16"/>
            </w:rPr>
            <w:t>0.1</w:t>
          </w:r>
          <w:r>
            <w:rPr>
              <w:rFonts w:eastAsia="Arial Unicode MS" w:cs="Arial Unicode MS"/>
              <w:b/>
              <w:bCs/>
              <w:sz w:val="16"/>
              <w:szCs w:val="16"/>
            </w:rPr>
            <w:t xml:space="preserve">                      </w:t>
          </w:r>
          <w:r w:rsidRPr="00842FFA">
            <w:rPr>
              <w:b/>
              <w:color w:val="333399"/>
              <w:sz w:val="16"/>
              <w:szCs w:val="16"/>
            </w:rPr>
            <w:t xml:space="preserve">Page </w:t>
          </w:r>
          <w:r w:rsidRPr="007E69D8">
            <w:rPr>
              <w:b/>
              <w:sz w:val="16"/>
              <w:szCs w:val="16"/>
              <w:highlight w:val="lightGray"/>
            </w:rPr>
            <w:fldChar w:fldCharType="begin"/>
          </w:r>
          <w:r w:rsidRPr="007E69D8">
            <w:rPr>
              <w:b/>
              <w:sz w:val="16"/>
              <w:szCs w:val="16"/>
              <w:highlight w:val="lightGray"/>
            </w:rPr>
            <w:instrText xml:space="preserve"> PAGE </w:instrText>
          </w:r>
          <w:r w:rsidRPr="007E69D8">
            <w:rPr>
              <w:b/>
              <w:sz w:val="16"/>
              <w:szCs w:val="16"/>
              <w:highlight w:val="lightGray"/>
            </w:rPr>
            <w:fldChar w:fldCharType="separate"/>
          </w:r>
          <w:r w:rsidR="00F073A9">
            <w:rPr>
              <w:b/>
              <w:noProof/>
              <w:sz w:val="16"/>
              <w:szCs w:val="16"/>
              <w:highlight w:val="lightGray"/>
            </w:rPr>
            <w:t>6</w:t>
          </w:r>
          <w:r w:rsidRPr="007E69D8">
            <w:rPr>
              <w:b/>
              <w:sz w:val="16"/>
              <w:szCs w:val="16"/>
              <w:highlight w:val="lightGray"/>
            </w:rPr>
            <w:fldChar w:fldCharType="end"/>
          </w:r>
          <w:r w:rsidRPr="00C301F0">
            <w:rPr>
              <w:b/>
              <w:sz w:val="16"/>
              <w:szCs w:val="16"/>
            </w:rPr>
            <w:t xml:space="preserve"> </w:t>
          </w:r>
          <w:r w:rsidRPr="00842FFA">
            <w:rPr>
              <w:b/>
              <w:color w:val="333399"/>
              <w:sz w:val="16"/>
              <w:szCs w:val="16"/>
            </w:rPr>
            <w:t xml:space="preserve">of </w:t>
          </w:r>
          <w:r w:rsidRPr="00C301F0">
            <w:rPr>
              <w:b/>
              <w:sz w:val="16"/>
              <w:szCs w:val="16"/>
            </w:rPr>
            <w:fldChar w:fldCharType="begin"/>
          </w:r>
          <w:r w:rsidRPr="00C301F0">
            <w:rPr>
              <w:b/>
              <w:sz w:val="16"/>
              <w:szCs w:val="16"/>
            </w:rPr>
            <w:instrText xml:space="preserve"> NUMPAGES </w:instrText>
          </w:r>
          <w:r w:rsidRPr="00C301F0">
            <w:rPr>
              <w:b/>
              <w:sz w:val="16"/>
              <w:szCs w:val="16"/>
            </w:rPr>
            <w:fldChar w:fldCharType="separate"/>
          </w:r>
          <w:r w:rsidR="00F073A9">
            <w:rPr>
              <w:b/>
              <w:noProof/>
              <w:sz w:val="16"/>
              <w:szCs w:val="16"/>
            </w:rPr>
            <w:t>10</w:t>
          </w:r>
          <w:r w:rsidRPr="00C301F0">
            <w:rPr>
              <w:b/>
              <w:sz w:val="16"/>
              <w:szCs w:val="16"/>
            </w:rPr>
            <w:fldChar w:fldCharType="end"/>
          </w:r>
        </w:p>
        <w:p w:rsidR="00EE5A59" w:rsidRPr="00842FFA" w:rsidRDefault="00EE5A59" w:rsidP="006A0D6E">
          <w:pPr>
            <w:rPr>
              <w:rFonts w:eastAsia="Arial Unicode MS" w:cs="Arial Unicode MS"/>
              <w:b/>
              <w:bCs/>
              <w:color w:val="333399"/>
              <w:sz w:val="16"/>
              <w:szCs w:val="16"/>
            </w:rPr>
          </w:pPr>
        </w:p>
      </w:tc>
    </w:tr>
  </w:tbl>
  <w:p w:rsidR="00EE5A59" w:rsidRPr="00DD3C5D" w:rsidRDefault="00EE5A59" w:rsidP="00035FAE">
    <w:pPr>
      <w:pStyle w:val="Footer"/>
      <w:ind w:right="630"/>
      <w:jc w:val="right"/>
      <w:rPr>
        <w:lang w:val="fr-FR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20AC6" w:rsidRDefault="00C20AC6">
      <w:r>
        <w:separator/>
      </w:r>
    </w:p>
  </w:footnote>
  <w:footnote w:type="continuationSeparator" w:id="0">
    <w:p w:rsidR="00C20AC6" w:rsidRDefault="00C20AC6">
      <w:r>
        <w:continuationSeparator/>
      </w:r>
    </w:p>
  </w:footnote>
  <w:footnote w:type="continuationNotice" w:id="1">
    <w:p w:rsidR="00C20AC6" w:rsidRDefault="00C20AC6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5A59" w:rsidRPr="00CE08E9" w:rsidRDefault="0094041B" w:rsidP="00CE08E9">
    <w:pPr>
      <w:pStyle w:val="Arial14"/>
      <w:rPr>
        <w:rFonts w:ascii="Allianz Neo" w:hAnsi="Allianz Neo"/>
        <w:b/>
        <w:noProof/>
        <w:sz w:val="24"/>
        <w:szCs w:val="24"/>
      </w:rPr>
    </w:pPr>
    <w:r>
      <w:rPr>
        <w:rFonts w:ascii="Allianz Neo" w:hAnsi="Allianz Neo"/>
        <w:noProof/>
        <w:lang w:val="en-US" w:eastAsia="en-US"/>
      </w:rPr>
      <w:drawing>
        <wp:anchor distT="0" distB="0" distL="114300" distR="114300" simplePos="0" relativeHeight="251657216" behindDoc="0" locked="1" layoutInCell="0" allowOverlap="0" wp14:anchorId="45272CFD" wp14:editId="0AF5B1F7">
          <wp:simplePos x="0" y="0"/>
          <wp:positionH relativeFrom="page">
            <wp:posOffset>5943600</wp:posOffset>
          </wp:positionH>
          <wp:positionV relativeFrom="page">
            <wp:posOffset>342900</wp:posOffset>
          </wp:positionV>
          <wp:extent cx="1259840" cy="327660"/>
          <wp:effectExtent l="0" t="0" r="0" b="0"/>
          <wp:wrapNone/>
          <wp:docPr id="1" name="Picture 533578" descr="Allianz_P287_pos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33578" descr="Allianz_P287_pos"/>
                  <pic:cNvPicPr>
                    <a:picLocks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9840" cy="327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E5A59" w:rsidRPr="00CE08E9">
      <w:rPr>
        <w:rFonts w:ascii="Allianz Neo" w:hAnsi="Allianz Neo"/>
        <w:b/>
        <w:noProof/>
        <w:sz w:val="24"/>
        <w:szCs w:val="24"/>
      </w:rPr>
      <w:t>Allianz Technology SE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D26FE"/>
    <w:multiLevelType w:val="multilevel"/>
    <w:tmpl w:val="BD2492CC"/>
    <w:lvl w:ilvl="0">
      <w:start w:val="1"/>
      <w:numFmt w:val="lowerLetter"/>
      <w:lvlText w:val="%1.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53"/>
        </w:tabs>
        <w:ind w:left="153" w:firstLine="567"/>
      </w:pPr>
      <w:rPr>
        <w:rFonts w:ascii="Verdana" w:hAnsi="Verdana" w:hint="default"/>
        <w:b/>
        <w:i w:val="0"/>
        <w:color w:val="333399"/>
        <w:sz w:val="20"/>
        <w:szCs w:val="20"/>
      </w:rPr>
    </w:lvl>
    <w:lvl w:ilvl="2">
      <w:start w:val="1"/>
      <w:numFmt w:val="decimal"/>
      <w:lvlText w:val="%1.%2.%3"/>
      <w:lvlJc w:val="left"/>
      <w:pPr>
        <w:tabs>
          <w:tab w:val="num" w:pos="-414"/>
        </w:tabs>
        <w:ind w:left="-414" w:firstLine="1134"/>
      </w:pPr>
      <w:rPr>
        <w:rFonts w:ascii="Verdana" w:hAnsi="Verdana" w:hint="default"/>
        <w:b/>
        <w:i w:val="0"/>
        <w:color w:val="333399"/>
        <w:sz w:val="28"/>
        <w:szCs w:val="28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firstLine="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7">
      <w:start w:val="8"/>
      <w:numFmt w:val="decimal"/>
      <w:lvlText w:val="%8.%2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"/>
        </w:tabs>
        <w:ind w:left="720" w:firstLine="0"/>
      </w:pPr>
      <w:rPr>
        <w:rFonts w:hint="default"/>
      </w:rPr>
    </w:lvl>
  </w:abstractNum>
  <w:abstractNum w:abstractNumId="1">
    <w:nsid w:val="161D0A4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0C54C60"/>
    <w:multiLevelType w:val="multilevel"/>
    <w:tmpl w:val="A7C6FE54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-567"/>
        </w:tabs>
        <w:ind w:left="-567" w:firstLine="567"/>
      </w:pPr>
      <w:rPr>
        <w:rFonts w:ascii="Verdana" w:hAnsi="Verdana" w:hint="default"/>
        <w:b/>
        <w:i w:val="0"/>
        <w:color w:val="333399"/>
        <w:sz w:val="20"/>
        <w:szCs w:val="20"/>
      </w:rPr>
    </w:lvl>
    <w:lvl w:ilvl="2">
      <w:start w:val="1"/>
      <w:numFmt w:val="decimal"/>
      <w:lvlText w:val="%1.%2.%3"/>
      <w:lvlJc w:val="left"/>
      <w:pPr>
        <w:tabs>
          <w:tab w:val="num" w:pos="-1134"/>
        </w:tabs>
        <w:ind w:left="-1134" w:firstLine="1134"/>
      </w:pPr>
      <w:rPr>
        <w:rFonts w:ascii="Verdana" w:hAnsi="Verdana" w:hint="default"/>
        <w:b/>
        <w:i w:val="0"/>
        <w:color w:val="333399"/>
        <w:sz w:val="28"/>
        <w:szCs w:val="28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8"/>
      <w:numFmt w:val="decimal"/>
      <w:lvlText w:val="%8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3">
    <w:nsid w:val="23BB6EE2"/>
    <w:multiLevelType w:val="multilevel"/>
    <w:tmpl w:val="5A76EFAA"/>
    <w:lvl w:ilvl="0">
      <w:start w:val="1"/>
      <w:numFmt w:val="decimal"/>
      <w:pStyle w:val="Codeline"/>
      <w:lvlText w:val="%1"/>
      <w:lvlJc w:val="right"/>
      <w:pPr>
        <w:tabs>
          <w:tab w:val="num" w:pos="1134"/>
        </w:tabs>
        <w:ind w:left="1134" w:hanging="567"/>
      </w:pPr>
      <w:rPr>
        <w:rFonts w:hint="default"/>
        <w:color w:val="808080"/>
        <w:sz w:val="16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  <w:rPr>
        <w:b/>
        <w:sz w:val="28"/>
        <w:szCs w:val="28"/>
      </w:rPr>
    </w:lvl>
    <w:lvl w:ilvl="2">
      <w:start w:val="1"/>
      <w:numFmt w:val="lowerRoman"/>
      <w:lvlText w:val="%3."/>
      <w:lvlJc w:val="right"/>
      <w:pPr>
        <w:tabs>
          <w:tab w:val="num" w:pos="322"/>
        </w:tabs>
        <w:ind w:left="322" w:hanging="180"/>
      </w:pPr>
      <w:rPr>
        <w:b w:val="0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46EC7D18"/>
    <w:multiLevelType w:val="multilevel"/>
    <w:tmpl w:val="730CEE5C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-567"/>
        </w:tabs>
        <w:ind w:left="-567" w:firstLine="567"/>
      </w:pPr>
      <w:rPr>
        <w:rFonts w:ascii="Verdana" w:hAnsi="Verdana" w:hint="default"/>
        <w:b/>
        <w:i w:val="0"/>
        <w:color w:val="4F81BD" w:themeColor="accent1"/>
        <w:sz w:val="24"/>
        <w:szCs w:val="20"/>
      </w:rPr>
    </w:lvl>
    <w:lvl w:ilvl="2">
      <w:start w:val="1"/>
      <w:numFmt w:val="decimal"/>
      <w:lvlText w:val="%2.%3"/>
      <w:lvlJc w:val="left"/>
      <w:pPr>
        <w:tabs>
          <w:tab w:val="num" w:pos="-1134"/>
        </w:tabs>
        <w:ind w:left="-1134" w:firstLine="1134"/>
      </w:pPr>
      <w:rPr>
        <w:rFonts w:ascii="Verdana" w:hAnsi="Verdana" w:hint="default"/>
        <w:b/>
        <w:i w:val="0"/>
        <w:color w:val="333399"/>
        <w:sz w:val="20"/>
        <w:szCs w:val="28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8"/>
      <w:numFmt w:val="decimal"/>
      <w:lvlText w:val="%8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activeWritingStyle w:appName="MSWord" w:lang="en-IN" w:vendorID="64" w:dllVersion="131078" w:nlCheck="1" w:checkStyle="1"/>
  <w:activeWritingStyle w:appName="MSWord" w:lang="en-GB" w:vendorID="64" w:dllVersion="131078" w:nlCheck="1" w:checkStyle="1"/>
  <w:activeWritingStyle w:appName="MSWord" w:lang="en-HK" w:vendorID="64" w:dllVersion="131078" w:nlCheck="1" w:checkStyle="1"/>
  <w:activeWritingStyle w:appName="MSWord" w:lang="de-DE" w:vendorID="64" w:dllVersion="131078" w:nlCheck="1" w:checkStyle="1"/>
  <w:activeWritingStyle w:appName="MSWord" w:lang="en-US" w:vendorID="64" w:dllVersion="131078" w:nlCheck="1" w:checkStyle="1"/>
  <w:activeWritingStyle w:appName="MSWord" w:lang="fr-FR" w:vendorID="64" w:dllVersion="131078" w:nlCheck="1" w:checkStyle="1"/>
  <w:activeWritingStyle w:appName="MSWord" w:lang="de-AT" w:vendorID="64" w:dllVersion="131078" w:nlCheck="1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512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1E7D"/>
    <w:rsid w:val="000119BE"/>
    <w:rsid w:val="00014F6B"/>
    <w:rsid w:val="00022BE6"/>
    <w:rsid w:val="0002328A"/>
    <w:rsid w:val="0002792C"/>
    <w:rsid w:val="00034208"/>
    <w:rsid w:val="000357BD"/>
    <w:rsid w:val="00035FAE"/>
    <w:rsid w:val="00040138"/>
    <w:rsid w:val="00044F06"/>
    <w:rsid w:val="00052751"/>
    <w:rsid w:val="00054407"/>
    <w:rsid w:val="00056A21"/>
    <w:rsid w:val="00065363"/>
    <w:rsid w:val="00065514"/>
    <w:rsid w:val="00070B1B"/>
    <w:rsid w:val="000745D9"/>
    <w:rsid w:val="00077A29"/>
    <w:rsid w:val="000844F2"/>
    <w:rsid w:val="0008479F"/>
    <w:rsid w:val="000860BA"/>
    <w:rsid w:val="00096D70"/>
    <w:rsid w:val="00096F31"/>
    <w:rsid w:val="0009772F"/>
    <w:rsid w:val="000A58B4"/>
    <w:rsid w:val="000A7714"/>
    <w:rsid w:val="000B1353"/>
    <w:rsid w:val="000C0073"/>
    <w:rsid w:val="000C079F"/>
    <w:rsid w:val="000C60A0"/>
    <w:rsid w:val="000D110A"/>
    <w:rsid w:val="000D26EB"/>
    <w:rsid w:val="000D5234"/>
    <w:rsid w:val="000E239E"/>
    <w:rsid w:val="000E4283"/>
    <w:rsid w:val="000E7208"/>
    <w:rsid w:val="000F377C"/>
    <w:rsid w:val="000F4140"/>
    <w:rsid w:val="000F5736"/>
    <w:rsid w:val="0010634C"/>
    <w:rsid w:val="00106AE5"/>
    <w:rsid w:val="00107EA4"/>
    <w:rsid w:val="00111FA2"/>
    <w:rsid w:val="001320B5"/>
    <w:rsid w:val="001375BC"/>
    <w:rsid w:val="00141E5D"/>
    <w:rsid w:val="00143C66"/>
    <w:rsid w:val="00150F5E"/>
    <w:rsid w:val="00151FB2"/>
    <w:rsid w:val="001520E3"/>
    <w:rsid w:val="00152ADC"/>
    <w:rsid w:val="00153526"/>
    <w:rsid w:val="0016126B"/>
    <w:rsid w:val="00162950"/>
    <w:rsid w:val="00162D1B"/>
    <w:rsid w:val="00165F6F"/>
    <w:rsid w:val="00174A0B"/>
    <w:rsid w:val="00174FE6"/>
    <w:rsid w:val="001762BF"/>
    <w:rsid w:val="00176FBC"/>
    <w:rsid w:val="001773E9"/>
    <w:rsid w:val="001822EF"/>
    <w:rsid w:val="00182BC5"/>
    <w:rsid w:val="00190E4E"/>
    <w:rsid w:val="001A01E2"/>
    <w:rsid w:val="001A4C78"/>
    <w:rsid w:val="001A5B6E"/>
    <w:rsid w:val="001A5C3E"/>
    <w:rsid w:val="001B1BEF"/>
    <w:rsid w:val="001B6AB4"/>
    <w:rsid w:val="001B728D"/>
    <w:rsid w:val="001B78DE"/>
    <w:rsid w:val="001C0BCE"/>
    <w:rsid w:val="001C1B8E"/>
    <w:rsid w:val="001C6D42"/>
    <w:rsid w:val="001D4351"/>
    <w:rsid w:val="001E15DB"/>
    <w:rsid w:val="001E1612"/>
    <w:rsid w:val="001E1E27"/>
    <w:rsid w:val="001F03D2"/>
    <w:rsid w:val="00202584"/>
    <w:rsid w:val="00220ADE"/>
    <w:rsid w:val="0022292D"/>
    <w:rsid w:val="00230FE9"/>
    <w:rsid w:val="002359B1"/>
    <w:rsid w:val="00243327"/>
    <w:rsid w:val="002446BD"/>
    <w:rsid w:val="00251776"/>
    <w:rsid w:val="002552D4"/>
    <w:rsid w:val="0026524C"/>
    <w:rsid w:val="00272351"/>
    <w:rsid w:val="00275346"/>
    <w:rsid w:val="002757DD"/>
    <w:rsid w:val="00276865"/>
    <w:rsid w:val="0028253E"/>
    <w:rsid w:val="00284C2E"/>
    <w:rsid w:val="00285AAB"/>
    <w:rsid w:val="00287A5A"/>
    <w:rsid w:val="00290757"/>
    <w:rsid w:val="00290EAF"/>
    <w:rsid w:val="0029400C"/>
    <w:rsid w:val="002961F6"/>
    <w:rsid w:val="002A2C45"/>
    <w:rsid w:val="002B25AE"/>
    <w:rsid w:val="002B52B9"/>
    <w:rsid w:val="002B5F89"/>
    <w:rsid w:val="002C6CCD"/>
    <w:rsid w:val="002D0781"/>
    <w:rsid w:val="002D7DE2"/>
    <w:rsid w:val="002E1A6F"/>
    <w:rsid w:val="002E5754"/>
    <w:rsid w:val="002E77CD"/>
    <w:rsid w:val="002E7E48"/>
    <w:rsid w:val="002F21A0"/>
    <w:rsid w:val="002F2E76"/>
    <w:rsid w:val="002F497A"/>
    <w:rsid w:val="002F5747"/>
    <w:rsid w:val="002F70C1"/>
    <w:rsid w:val="003042F2"/>
    <w:rsid w:val="003101F7"/>
    <w:rsid w:val="0031139A"/>
    <w:rsid w:val="00312B8C"/>
    <w:rsid w:val="00315F3F"/>
    <w:rsid w:val="003166EC"/>
    <w:rsid w:val="00317AD3"/>
    <w:rsid w:val="003206A2"/>
    <w:rsid w:val="00330986"/>
    <w:rsid w:val="00333E44"/>
    <w:rsid w:val="0033578E"/>
    <w:rsid w:val="00335973"/>
    <w:rsid w:val="003374BF"/>
    <w:rsid w:val="00342D61"/>
    <w:rsid w:val="00344240"/>
    <w:rsid w:val="00354E63"/>
    <w:rsid w:val="0035798B"/>
    <w:rsid w:val="00357DFA"/>
    <w:rsid w:val="00371FD6"/>
    <w:rsid w:val="003823F6"/>
    <w:rsid w:val="00383394"/>
    <w:rsid w:val="0038585C"/>
    <w:rsid w:val="003869F8"/>
    <w:rsid w:val="00390A8D"/>
    <w:rsid w:val="00397BEE"/>
    <w:rsid w:val="003B20EA"/>
    <w:rsid w:val="003C1701"/>
    <w:rsid w:val="003C1949"/>
    <w:rsid w:val="003C1D07"/>
    <w:rsid w:val="003C64F6"/>
    <w:rsid w:val="003E7F8C"/>
    <w:rsid w:val="003F3C53"/>
    <w:rsid w:val="003F4F27"/>
    <w:rsid w:val="003F7168"/>
    <w:rsid w:val="00401D7F"/>
    <w:rsid w:val="0040477C"/>
    <w:rsid w:val="00406920"/>
    <w:rsid w:val="00424790"/>
    <w:rsid w:val="004264D2"/>
    <w:rsid w:val="00427AA6"/>
    <w:rsid w:val="00432EA5"/>
    <w:rsid w:val="00433C83"/>
    <w:rsid w:val="004360D9"/>
    <w:rsid w:val="00446B70"/>
    <w:rsid w:val="00450407"/>
    <w:rsid w:val="0045079D"/>
    <w:rsid w:val="00464B27"/>
    <w:rsid w:val="0046641F"/>
    <w:rsid w:val="00473969"/>
    <w:rsid w:val="004747FD"/>
    <w:rsid w:val="004749F0"/>
    <w:rsid w:val="00476EBA"/>
    <w:rsid w:val="00476FE0"/>
    <w:rsid w:val="004803E5"/>
    <w:rsid w:val="00481711"/>
    <w:rsid w:val="0048208A"/>
    <w:rsid w:val="00496CBD"/>
    <w:rsid w:val="004A30EB"/>
    <w:rsid w:val="004A38DA"/>
    <w:rsid w:val="004A541C"/>
    <w:rsid w:val="004B2745"/>
    <w:rsid w:val="004B6C99"/>
    <w:rsid w:val="004B7489"/>
    <w:rsid w:val="004C1463"/>
    <w:rsid w:val="004C7A06"/>
    <w:rsid w:val="004D3D6B"/>
    <w:rsid w:val="004D6AB8"/>
    <w:rsid w:val="004E022E"/>
    <w:rsid w:val="004E438E"/>
    <w:rsid w:val="004F6E5E"/>
    <w:rsid w:val="00504D9E"/>
    <w:rsid w:val="00505032"/>
    <w:rsid w:val="00522CD0"/>
    <w:rsid w:val="00527DE5"/>
    <w:rsid w:val="00531432"/>
    <w:rsid w:val="00534D64"/>
    <w:rsid w:val="00534EAF"/>
    <w:rsid w:val="005426CF"/>
    <w:rsid w:val="005479BD"/>
    <w:rsid w:val="005500FE"/>
    <w:rsid w:val="00552283"/>
    <w:rsid w:val="0055679A"/>
    <w:rsid w:val="00557B51"/>
    <w:rsid w:val="005641AF"/>
    <w:rsid w:val="005702AC"/>
    <w:rsid w:val="00570885"/>
    <w:rsid w:val="00575099"/>
    <w:rsid w:val="00581DD7"/>
    <w:rsid w:val="0058232E"/>
    <w:rsid w:val="00583437"/>
    <w:rsid w:val="005840A0"/>
    <w:rsid w:val="00590894"/>
    <w:rsid w:val="0059111D"/>
    <w:rsid w:val="005A0004"/>
    <w:rsid w:val="005A7BFF"/>
    <w:rsid w:val="005C0ECD"/>
    <w:rsid w:val="005C14F5"/>
    <w:rsid w:val="005C345C"/>
    <w:rsid w:val="005C4B54"/>
    <w:rsid w:val="005D1E7D"/>
    <w:rsid w:val="005D6718"/>
    <w:rsid w:val="005D7057"/>
    <w:rsid w:val="005D71DB"/>
    <w:rsid w:val="005E136E"/>
    <w:rsid w:val="005E38DA"/>
    <w:rsid w:val="005F0151"/>
    <w:rsid w:val="005F1D17"/>
    <w:rsid w:val="00600BAC"/>
    <w:rsid w:val="00603350"/>
    <w:rsid w:val="006059F0"/>
    <w:rsid w:val="006100A9"/>
    <w:rsid w:val="006122CF"/>
    <w:rsid w:val="00621BA1"/>
    <w:rsid w:val="006318E5"/>
    <w:rsid w:val="00636A03"/>
    <w:rsid w:val="00640569"/>
    <w:rsid w:val="006405F0"/>
    <w:rsid w:val="00643B7D"/>
    <w:rsid w:val="00644041"/>
    <w:rsid w:val="0064670F"/>
    <w:rsid w:val="006552C5"/>
    <w:rsid w:val="00655C22"/>
    <w:rsid w:val="00655D60"/>
    <w:rsid w:val="006721C2"/>
    <w:rsid w:val="006721EA"/>
    <w:rsid w:val="0067675B"/>
    <w:rsid w:val="00686631"/>
    <w:rsid w:val="00687908"/>
    <w:rsid w:val="00690119"/>
    <w:rsid w:val="00691EA9"/>
    <w:rsid w:val="00692299"/>
    <w:rsid w:val="00693C76"/>
    <w:rsid w:val="00694C38"/>
    <w:rsid w:val="00697E9F"/>
    <w:rsid w:val="006A0D6E"/>
    <w:rsid w:val="006A35DA"/>
    <w:rsid w:val="006B0E0D"/>
    <w:rsid w:val="006B15E9"/>
    <w:rsid w:val="006B36EE"/>
    <w:rsid w:val="006C1046"/>
    <w:rsid w:val="006C3770"/>
    <w:rsid w:val="006C4F5D"/>
    <w:rsid w:val="006E7A97"/>
    <w:rsid w:val="006F323D"/>
    <w:rsid w:val="006F3998"/>
    <w:rsid w:val="007004B7"/>
    <w:rsid w:val="0070505D"/>
    <w:rsid w:val="0071521E"/>
    <w:rsid w:val="00715A32"/>
    <w:rsid w:val="00717A07"/>
    <w:rsid w:val="007238C5"/>
    <w:rsid w:val="00726EDD"/>
    <w:rsid w:val="00731709"/>
    <w:rsid w:val="00732135"/>
    <w:rsid w:val="00732C55"/>
    <w:rsid w:val="00735FDB"/>
    <w:rsid w:val="007424DD"/>
    <w:rsid w:val="00742C38"/>
    <w:rsid w:val="00752880"/>
    <w:rsid w:val="00757C72"/>
    <w:rsid w:val="00760B3A"/>
    <w:rsid w:val="007637A7"/>
    <w:rsid w:val="0076435E"/>
    <w:rsid w:val="00766B31"/>
    <w:rsid w:val="00772783"/>
    <w:rsid w:val="00772D24"/>
    <w:rsid w:val="007738C4"/>
    <w:rsid w:val="0078154A"/>
    <w:rsid w:val="00782510"/>
    <w:rsid w:val="00784F07"/>
    <w:rsid w:val="00785DB2"/>
    <w:rsid w:val="007911E1"/>
    <w:rsid w:val="00791B72"/>
    <w:rsid w:val="007963FB"/>
    <w:rsid w:val="007A5AFA"/>
    <w:rsid w:val="007A6350"/>
    <w:rsid w:val="007B6A37"/>
    <w:rsid w:val="007C1104"/>
    <w:rsid w:val="007C21F6"/>
    <w:rsid w:val="007C2EAE"/>
    <w:rsid w:val="007C4FB7"/>
    <w:rsid w:val="007C74F8"/>
    <w:rsid w:val="007D044D"/>
    <w:rsid w:val="007D061D"/>
    <w:rsid w:val="007D22F2"/>
    <w:rsid w:val="007D6CE6"/>
    <w:rsid w:val="007E364F"/>
    <w:rsid w:val="007E5120"/>
    <w:rsid w:val="007E69D8"/>
    <w:rsid w:val="007F1FA2"/>
    <w:rsid w:val="00800B92"/>
    <w:rsid w:val="008037BE"/>
    <w:rsid w:val="00805E62"/>
    <w:rsid w:val="00807D96"/>
    <w:rsid w:val="00815329"/>
    <w:rsid w:val="008160AD"/>
    <w:rsid w:val="008165C6"/>
    <w:rsid w:val="00821067"/>
    <w:rsid w:val="00830139"/>
    <w:rsid w:val="0083076A"/>
    <w:rsid w:val="008347A0"/>
    <w:rsid w:val="008347D2"/>
    <w:rsid w:val="008377D8"/>
    <w:rsid w:val="00842314"/>
    <w:rsid w:val="00842FFA"/>
    <w:rsid w:val="008474E5"/>
    <w:rsid w:val="00850674"/>
    <w:rsid w:val="00853A00"/>
    <w:rsid w:val="00860FA8"/>
    <w:rsid w:val="00861E82"/>
    <w:rsid w:val="0086408C"/>
    <w:rsid w:val="008643A6"/>
    <w:rsid w:val="0088053B"/>
    <w:rsid w:val="00882493"/>
    <w:rsid w:val="00882ECE"/>
    <w:rsid w:val="00883B0B"/>
    <w:rsid w:val="00885C3B"/>
    <w:rsid w:val="0088619C"/>
    <w:rsid w:val="00892EAC"/>
    <w:rsid w:val="008A0264"/>
    <w:rsid w:val="008A163A"/>
    <w:rsid w:val="008A2276"/>
    <w:rsid w:val="008A2993"/>
    <w:rsid w:val="008A31C0"/>
    <w:rsid w:val="008A5A4E"/>
    <w:rsid w:val="008A6346"/>
    <w:rsid w:val="008B0425"/>
    <w:rsid w:val="008B693D"/>
    <w:rsid w:val="008C51FF"/>
    <w:rsid w:val="008D2A3B"/>
    <w:rsid w:val="008D3985"/>
    <w:rsid w:val="008E02D0"/>
    <w:rsid w:val="008F1CEE"/>
    <w:rsid w:val="009012A8"/>
    <w:rsid w:val="00904F74"/>
    <w:rsid w:val="00905107"/>
    <w:rsid w:val="00906EC5"/>
    <w:rsid w:val="00911920"/>
    <w:rsid w:val="00913950"/>
    <w:rsid w:val="009164C7"/>
    <w:rsid w:val="00921CA1"/>
    <w:rsid w:val="00922CE1"/>
    <w:rsid w:val="00926C59"/>
    <w:rsid w:val="00927495"/>
    <w:rsid w:val="009325E2"/>
    <w:rsid w:val="009336AD"/>
    <w:rsid w:val="0094041B"/>
    <w:rsid w:val="00945269"/>
    <w:rsid w:val="009503C9"/>
    <w:rsid w:val="00952078"/>
    <w:rsid w:val="00955DC0"/>
    <w:rsid w:val="00961172"/>
    <w:rsid w:val="00962EAC"/>
    <w:rsid w:val="009638D7"/>
    <w:rsid w:val="00964AA3"/>
    <w:rsid w:val="00965DCB"/>
    <w:rsid w:val="009708C9"/>
    <w:rsid w:val="00972DCA"/>
    <w:rsid w:val="0097352B"/>
    <w:rsid w:val="00974338"/>
    <w:rsid w:val="009751C9"/>
    <w:rsid w:val="0097559B"/>
    <w:rsid w:val="00976B8B"/>
    <w:rsid w:val="00976FB6"/>
    <w:rsid w:val="00977CBE"/>
    <w:rsid w:val="00991928"/>
    <w:rsid w:val="00992B5B"/>
    <w:rsid w:val="009A4DE7"/>
    <w:rsid w:val="009A623D"/>
    <w:rsid w:val="009A78C4"/>
    <w:rsid w:val="009B31AD"/>
    <w:rsid w:val="009B3E9E"/>
    <w:rsid w:val="009B443E"/>
    <w:rsid w:val="009B452B"/>
    <w:rsid w:val="009B6ABE"/>
    <w:rsid w:val="009C063F"/>
    <w:rsid w:val="009C56A3"/>
    <w:rsid w:val="009C5EE4"/>
    <w:rsid w:val="009C7081"/>
    <w:rsid w:val="009D0308"/>
    <w:rsid w:val="009D608B"/>
    <w:rsid w:val="009E115C"/>
    <w:rsid w:val="009E5572"/>
    <w:rsid w:val="009F2ABF"/>
    <w:rsid w:val="009F2CD7"/>
    <w:rsid w:val="009F5A78"/>
    <w:rsid w:val="009F684D"/>
    <w:rsid w:val="009F790F"/>
    <w:rsid w:val="00A06890"/>
    <w:rsid w:val="00A1055E"/>
    <w:rsid w:val="00A12D28"/>
    <w:rsid w:val="00A208E0"/>
    <w:rsid w:val="00A24C99"/>
    <w:rsid w:val="00A351EC"/>
    <w:rsid w:val="00A35C4D"/>
    <w:rsid w:val="00A375F9"/>
    <w:rsid w:val="00A40432"/>
    <w:rsid w:val="00A420AE"/>
    <w:rsid w:val="00A55EDE"/>
    <w:rsid w:val="00A57171"/>
    <w:rsid w:val="00A7150F"/>
    <w:rsid w:val="00A71E80"/>
    <w:rsid w:val="00A72B5B"/>
    <w:rsid w:val="00A72FC3"/>
    <w:rsid w:val="00A77457"/>
    <w:rsid w:val="00A80C3C"/>
    <w:rsid w:val="00A91E6C"/>
    <w:rsid w:val="00AA3861"/>
    <w:rsid w:val="00AA5C9A"/>
    <w:rsid w:val="00AB038D"/>
    <w:rsid w:val="00AB45D1"/>
    <w:rsid w:val="00AB568F"/>
    <w:rsid w:val="00AB7060"/>
    <w:rsid w:val="00AB747B"/>
    <w:rsid w:val="00AB7D7C"/>
    <w:rsid w:val="00AB7FE8"/>
    <w:rsid w:val="00AC0A74"/>
    <w:rsid w:val="00AC1762"/>
    <w:rsid w:val="00AE45D5"/>
    <w:rsid w:val="00AF3930"/>
    <w:rsid w:val="00AF4163"/>
    <w:rsid w:val="00AF48E4"/>
    <w:rsid w:val="00AF55F9"/>
    <w:rsid w:val="00AF5EE2"/>
    <w:rsid w:val="00B00F0E"/>
    <w:rsid w:val="00B064B4"/>
    <w:rsid w:val="00B07AF4"/>
    <w:rsid w:val="00B16A14"/>
    <w:rsid w:val="00B21317"/>
    <w:rsid w:val="00B220A9"/>
    <w:rsid w:val="00B2230E"/>
    <w:rsid w:val="00B2665E"/>
    <w:rsid w:val="00B26779"/>
    <w:rsid w:val="00B3223C"/>
    <w:rsid w:val="00B414D1"/>
    <w:rsid w:val="00B448D1"/>
    <w:rsid w:val="00B525F3"/>
    <w:rsid w:val="00B539CE"/>
    <w:rsid w:val="00B6182F"/>
    <w:rsid w:val="00B61E6A"/>
    <w:rsid w:val="00B6603D"/>
    <w:rsid w:val="00B66EE0"/>
    <w:rsid w:val="00B67C4A"/>
    <w:rsid w:val="00B67D1E"/>
    <w:rsid w:val="00B879C6"/>
    <w:rsid w:val="00B90598"/>
    <w:rsid w:val="00B90C1A"/>
    <w:rsid w:val="00B91EE6"/>
    <w:rsid w:val="00B923B3"/>
    <w:rsid w:val="00B9323E"/>
    <w:rsid w:val="00B93275"/>
    <w:rsid w:val="00BA13F0"/>
    <w:rsid w:val="00BA3392"/>
    <w:rsid w:val="00BA3597"/>
    <w:rsid w:val="00BB0D97"/>
    <w:rsid w:val="00BB1626"/>
    <w:rsid w:val="00BB398C"/>
    <w:rsid w:val="00BB3BAA"/>
    <w:rsid w:val="00BB7B11"/>
    <w:rsid w:val="00BC2BBF"/>
    <w:rsid w:val="00BC5096"/>
    <w:rsid w:val="00BC54F1"/>
    <w:rsid w:val="00BD0AE0"/>
    <w:rsid w:val="00BD6DDE"/>
    <w:rsid w:val="00BE5898"/>
    <w:rsid w:val="00BE6BCE"/>
    <w:rsid w:val="00BF18E7"/>
    <w:rsid w:val="00C00C9B"/>
    <w:rsid w:val="00C056FA"/>
    <w:rsid w:val="00C102BD"/>
    <w:rsid w:val="00C10E42"/>
    <w:rsid w:val="00C1313E"/>
    <w:rsid w:val="00C16A59"/>
    <w:rsid w:val="00C20AC6"/>
    <w:rsid w:val="00C2411C"/>
    <w:rsid w:val="00C301F0"/>
    <w:rsid w:val="00C411D8"/>
    <w:rsid w:val="00C4290D"/>
    <w:rsid w:val="00C4390B"/>
    <w:rsid w:val="00C51727"/>
    <w:rsid w:val="00C530A9"/>
    <w:rsid w:val="00C552A7"/>
    <w:rsid w:val="00C56202"/>
    <w:rsid w:val="00C634E3"/>
    <w:rsid w:val="00C64731"/>
    <w:rsid w:val="00C660DF"/>
    <w:rsid w:val="00C6766A"/>
    <w:rsid w:val="00C701ED"/>
    <w:rsid w:val="00C72E7F"/>
    <w:rsid w:val="00C75FAF"/>
    <w:rsid w:val="00C85366"/>
    <w:rsid w:val="00C869AA"/>
    <w:rsid w:val="00CA4531"/>
    <w:rsid w:val="00CA48F1"/>
    <w:rsid w:val="00CA608F"/>
    <w:rsid w:val="00CB0B75"/>
    <w:rsid w:val="00CB0FD2"/>
    <w:rsid w:val="00CB18F8"/>
    <w:rsid w:val="00CB2B96"/>
    <w:rsid w:val="00CC1487"/>
    <w:rsid w:val="00CC2501"/>
    <w:rsid w:val="00CC7CC1"/>
    <w:rsid w:val="00CD571B"/>
    <w:rsid w:val="00CE08E9"/>
    <w:rsid w:val="00CE2701"/>
    <w:rsid w:val="00CE5EA3"/>
    <w:rsid w:val="00CF4A6C"/>
    <w:rsid w:val="00CF611F"/>
    <w:rsid w:val="00CF656E"/>
    <w:rsid w:val="00CF713A"/>
    <w:rsid w:val="00CF79CF"/>
    <w:rsid w:val="00CF7B0B"/>
    <w:rsid w:val="00D00075"/>
    <w:rsid w:val="00D0170C"/>
    <w:rsid w:val="00D03C65"/>
    <w:rsid w:val="00D046F2"/>
    <w:rsid w:val="00D1206C"/>
    <w:rsid w:val="00D130F0"/>
    <w:rsid w:val="00D14E24"/>
    <w:rsid w:val="00D20BFC"/>
    <w:rsid w:val="00D26414"/>
    <w:rsid w:val="00D26B6F"/>
    <w:rsid w:val="00D27156"/>
    <w:rsid w:val="00D41D1A"/>
    <w:rsid w:val="00D44607"/>
    <w:rsid w:val="00D54534"/>
    <w:rsid w:val="00D65823"/>
    <w:rsid w:val="00D6678D"/>
    <w:rsid w:val="00D70CE4"/>
    <w:rsid w:val="00D85D2B"/>
    <w:rsid w:val="00D863A5"/>
    <w:rsid w:val="00D87239"/>
    <w:rsid w:val="00D87331"/>
    <w:rsid w:val="00D87AB2"/>
    <w:rsid w:val="00DA2C50"/>
    <w:rsid w:val="00DA6193"/>
    <w:rsid w:val="00DA7DA4"/>
    <w:rsid w:val="00DB0084"/>
    <w:rsid w:val="00DB0631"/>
    <w:rsid w:val="00DB0E8C"/>
    <w:rsid w:val="00DB3E55"/>
    <w:rsid w:val="00DC766A"/>
    <w:rsid w:val="00DD02B0"/>
    <w:rsid w:val="00DD1513"/>
    <w:rsid w:val="00DD1C87"/>
    <w:rsid w:val="00DD3C5D"/>
    <w:rsid w:val="00DD66EA"/>
    <w:rsid w:val="00DE359A"/>
    <w:rsid w:val="00DE6DE6"/>
    <w:rsid w:val="00DF2485"/>
    <w:rsid w:val="00DF6E12"/>
    <w:rsid w:val="00E00B30"/>
    <w:rsid w:val="00E069F3"/>
    <w:rsid w:val="00E11A35"/>
    <w:rsid w:val="00E16737"/>
    <w:rsid w:val="00E16B55"/>
    <w:rsid w:val="00E17A0E"/>
    <w:rsid w:val="00E20B76"/>
    <w:rsid w:val="00E20DF4"/>
    <w:rsid w:val="00E21506"/>
    <w:rsid w:val="00E276FD"/>
    <w:rsid w:val="00E304E9"/>
    <w:rsid w:val="00E333A1"/>
    <w:rsid w:val="00E338AE"/>
    <w:rsid w:val="00E33F88"/>
    <w:rsid w:val="00E405D1"/>
    <w:rsid w:val="00E4234A"/>
    <w:rsid w:val="00E432A2"/>
    <w:rsid w:val="00E44C41"/>
    <w:rsid w:val="00E45605"/>
    <w:rsid w:val="00E50B0C"/>
    <w:rsid w:val="00E6058C"/>
    <w:rsid w:val="00E70CE9"/>
    <w:rsid w:val="00E7130D"/>
    <w:rsid w:val="00E73E7F"/>
    <w:rsid w:val="00E73EA4"/>
    <w:rsid w:val="00E76F47"/>
    <w:rsid w:val="00E77BCA"/>
    <w:rsid w:val="00E82F04"/>
    <w:rsid w:val="00E833E4"/>
    <w:rsid w:val="00E936AB"/>
    <w:rsid w:val="00EA0D16"/>
    <w:rsid w:val="00EA0E60"/>
    <w:rsid w:val="00EA244D"/>
    <w:rsid w:val="00EB310E"/>
    <w:rsid w:val="00EB7F16"/>
    <w:rsid w:val="00EC1B4C"/>
    <w:rsid w:val="00EC2920"/>
    <w:rsid w:val="00EC6E6B"/>
    <w:rsid w:val="00EC7D8D"/>
    <w:rsid w:val="00ED36AB"/>
    <w:rsid w:val="00EE382C"/>
    <w:rsid w:val="00EE5A59"/>
    <w:rsid w:val="00EF42A3"/>
    <w:rsid w:val="00EF7139"/>
    <w:rsid w:val="00F073A9"/>
    <w:rsid w:val="00F108CE"/>
    <w:rsid w:val="00F14205"/>
    <w:rsid w:val="00F15419"/>
    <w:rsid w:val="00F16DDC"/>
    <w:rsid w:val="00F21186"/>
    <w:rsid w:val="00F2608F"/>
    <w:rsid w:val="00F30DAD"/>
    <w:rsid w:val="00F33434"/>
    <w:rsid w:val="00F354D9"/>
    <w:rsid w:val="00F369C2"/>
    <w:rsid w:val="00F41CED"/>
    <w:rsid w:val="00F57B02"/>
    <w:rsid w:val="00F57DEC"/>
    <w:rsid w:val="00F61DED"/>
    <w:rsid w:val="00F656F1"/>
    <w:rsid w:val="00F65A02"/>
    <w:rsid w:val="00F73FD5"/>
    <w:rsid w:val="00F84587"/>
    <w:rsid w:val="00F8672A"/>
    <w:rsid w:val="00F86B96"/>
    <w:rsid w:val="00F9268D"/>
    <w:rsid w:val="00F95701"/>
    <w:rsid w:val="00F9689D"/>
    <w:rsid w:val="00FA1B8A"/>
    <w:rsid w:val="00FA20BE"/>
    <w:rsid w:val="00FB2D1C"/>
    <w:rsid w:val="00FB3D81"/>
    <w:rsid w:val="00FB587D"/>
    <w:rsid w:val="00FC4792"/>
    <w:rsid w:val="00FC7DFD"/>
    <w:rsid w:val="00FD6A9E"/>
    <w:rsid w:val="00FE0202"/>
    <w:rsid w:val="00FE126A"/>
    <w:rsid w:val="00FE1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1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Title" w:semiHidden="0" w:uiPriority="0" w:unhideWhenUsed="0" w:qFormat="1"/>
    <w:lsdException w:name="Default Paragraph Font" w:uiPriority="0"/>
    <w:lsdException w:name="Body Text" w:uiPriority="0"/>
    <w:lsdException w:name="Subtitle" w:semiHidden="0" w:uiPriority="11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0" w:unhideWhenUsed="0" w:qFormat="1"/>
    <w:lsdException w:name="Document Map" w:uiPriority="0"/>
    <w:lsdException w:name="HTML Typewriter" w:uiPriority="0"/>
    <w:lsdException w:name="annotation subjec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5D71DB"/>
    <w:rPr>
      <w:rFonts w:ascii="Verdana" w:eastAsia="MS Mincho" w:hAnsi="Verdana"/>
      <w:szCs w:val="24"/>
      <w:lang w:eastAsia="ja-JP"/>
    </w:rPr>
  </w:style>
  <w:style w:type="paragraph" w:styleId="Heading1">
    <w:name w:val="heading 1"/>
    <w:basedOn w:val="Normal"/>
    <w:next w:val="Normal"/>
    <w:qFormat/>
    <w:rsid w:val="006A0D6E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aliases w:val="Chapter Title"/>
    <w:basedOn w:val="Normal"/>
    <w:next w:val="Normal"/>
    <w:qFormat/>
    <w:rsid w:val="006A0D6E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DD3C5D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D27156"/>
    <w:pPr>
      <w:keepNext/>
      <w:tabs>
        <w:tab w:val="num" w:pos="864"/>
      </w:tabs>
      <w:spacing w:before="240" w:after="60"/>
      <w:ind w:left="864" w:hanging="864"/>
      <w:outlineLvl w:val="3"/>
    </w:pPr>
    <w:rPr>
      <w:rFonts w:ascii="Times New Roman" w:eastAsia="Times New Roman" w:hAnsi="Times New Roman"/>
      <w:b/>
      <w:bCs/>
      <w:sz w:val="28"/>
      <w:szCs w:val="28"/>
      <w:lang w:val="de-DE" w:eastAsia="de-DE"/>
    </w:rPr>
  </w:style>
  <w:style w:type="paragraph" w:styleId="Heading5">
    <w:name w:val="heading 5"/>
    <w:basedOn w:val="Normal"/>
    <w:next w:val="Normal"/>
    <w:qFormat/>
    <w:rsid w:val="00D27156"/>
    <w:pPr>
      <w:tabs>
        <w:tab w:val="num" w:pos="1008"/>
      </w:tabs>
      <w:spacing w:before="240" w:after="60"/>
      <w:ind w:left="1008" w:hanging="1008"/>
      <w:outlineLvl w:val="4"/>
    </w:pPr>
    <w:rPr>
      <w:rFonts w:ascii="Arial" w:eastAsia="Times New Roman" w:hAnsi="Arial"/>
      <w:b/>
      <w:bCs/>
      <w:i/>
      <w:iCs/>
      <w:sz w:val="26"/>
      <w:szCs w:val="26"/>
      <w:lang w:val="de-DE" w:eastAsia="de-DE"/>
    </w:rPr>
  </w:style>
  <w:style w:type="paragraph" w:styleId="Heading6">
    <w:name w:val="heading 6"/>
    <w:basedOn w:val="Normal"/>
    <w:next w:val="Normal"/>
    <w:qFormat/>
    <w:rsid w:val="00D27156"/>
    <w:pPr>
      <w:tabs>
        <w:tab w:val="num" w:pos="1152"/>
      </w:tabs>
      <w:spacing w:before="240" w:after="60"/>
      <w:ind w:left="1152" w:hanging="1152"/>
      <w:outlineLvl w:val="5"/>
    </w:pPr>
    <w:rPr>
      <w:rFonts w:ascii="Times New Roman" w:eastAsia="Times New Roman" w:hAnsi="Times New Roman"/>
      <w:b/>
      <w:bCs/>
      <w:sz w:val="22"/>
      <w:szCs w:val="22"/>
      <w:lang w:val="de-DE" w:eastAsia="de-DE"/>
    </w:rPr>
  </w:style>
  <w:style w:type="paragraph" w:styleId="Heading7">
    <w:name w:val="heading 7"/>
    <w:basedOn w:val="Normal"/>
    <w:next w:val="Normal"/>
    <w:qFormat/>
    <w:rsid w:val="00D27156"/>
    <w:pPr>
      <w:tabs>
        <w:tab w:val="num" w:pos="1296"/>
      </w:tabs>
      <w:spacing w:before="240" w:after="60"/>
      <w:ind w:left="1296" w:hanging="1296"/>
      <w:outlineLvl w:val="6"/>
    </w:pPr>
    <w:rPr>
      <w:rFonts w:ascii="Times New Roman" w:eastAsia="Times New Roman" w:hAnsi="Times New Roman"/>
      <w:sz w:val="24"/>
      <w:lang w:val="de-DE" w:eastAsia="de-DE"/>
    </w:rPr>
  </w:style>
  <w:style w:type="paragraph" w:styleId="Heading8">
    <w:name w:val="heading 8"/>
    <w:basedOn w:val="Normal"/>
    <w:next w:val="Normal"/>
    <w:qFormat/>
    <w:rsid w:val="00D27156"/>
    <w:pPr>
      <w:tabs>
        <w:tab w:val="num" w:pos="1440"/>
      </w:tabs>
      <w:spacing w:before="240" w:after="60"/>
      <w:ind w:left="1440" w:hanging="1440"/>
      <w:outlineLvl w:val="7"/>
    </w:pPr>
    <w:rPr>
      <w:rFonts w:ascii="Times New Roman" w:eastAsia="Times New Roman" w:hAnsi="Times New Roman"/>
      <w:i/>
      <w:iCs/>
      <w:sz w:val="24"/>
      <w:lang w:val="de-DE" w:eastAsia="de-DE"/>
    </w:rPr>
  </w:style>
  <w:style w:type="paragraph" w:styleId="Heading9">
    <w:name w:val="heading 9"/>
    <w:basedOn w:val="Normal"/>
    <w:next w:val="Normal"/>
    <w:qFormat/>
    <w:rsid w:val="00D27156"/>
    <w:pPr>
      <w:tabs>
        <w:tab w:val="num" w:pos="1584"/>
      </w:tabs>
      <w:spacing w:before="240" w:after="60"/>
      <w:ind w:left="1584" w:hanging="1584"/>
      <w:outlineLvl w:val="8"/>
    </w:pPr>
    <w:rPr>
      <w:rFonts w:ascii="Arial" w:eastAsia="Times New Roman" w:hAnsi="Arial" w:cs="Arial"/>
      <w:sz w:val="22"/>
      <w:szCs w:val="22"/>
      <w:lang w:val="de-DE" w:eastAsia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6A0D6E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6A0D6E"/>
    <w:pPr>
      <w:tabs>
        <w:tab w:val="center" w:pos="4320"/>
        <w:tab w:val="right" w:pos="8640"/>
      </w:tabs>
    </w:pPr>
  </w:style>
  <w:style w:type="paragraph" w:styleId="TOC1">
    <w:name w:val="toc 1"/>
    <w:basedOn w:val="Normal"/>
    <w:next w:val="Normal"/>
    <w:autoRedefine/>
    <w:uiPriority w:val="39"/>
    <w:qFormat/>
    <w:rsid w:val="00E936AB"/>
    <w:pPr>
      <w:jc w:val="both"/>
    </w:pPr>
    <w:rPr>
      <w:rFonts w:eastAsia="Times New Roman"/>
      <w:szCs w:val="20"/>
      <w:lang w:eastAsia="en-US"/>
    </w:rPr>
  </w:style>
  <w:style w:type="paragraph" w:styleId="TOCHeading">
    <w:name w:val="TOC Heading"/>
    <w:basedOn w:val="Heading1"/>
    <w:next w:val="Normal"/>
    <w:uiPriority w:val="39"/>
    <w:qFormat/>
    <w:rsid w:val="00BC5096"/>
    <w:pPr>
      <w:keepLines/>
      <w:spacing w:before="480" w:after="0" w:line="276" w:lineRule="auto"/>
      <w:outlineLvl w:val="9"/>
    </w:pPr>
    <w:rPr>
      <w:rFonts w:ascii="Cambria" w:eastAsia="Times New Roman" w:hAnsi="Cambria" w:cs="Times New Roman"/>
      <w:color w:val="365F91"/>
      <w:kern w:val="0"/>
      <w:sz w:val="28"/>
      <w:szCs w:val="28"/>
      <w:lang w:eastAsia="en-US"/>
    </w:rPr>
  </w:style>
  <w:style w:type="paragraph" w:styleId="TOC2">
    <w:name w:val="toc 2"/>
    <w:basedOn w:val="Normal"/>
    <w:next w:val="Normal"/>
    <w:autoRedefine/>
    <w:uiPriority w:val="39"/>
    <w:qFormat/>
    <w:rsid w:val="00B16A14"/>
    <w:pPr>
      <w:tabs>
        <w:tab w:val="left" w:pos="800"/>
        <w:tab w:val="right" w:leader="dot" w:pos="13279"/>
      </w:tabs>
      <w:ind w:left="360"/>
    </w:pPr>
  </w:style>
  <w:style w:type="character" w:styleId="Hyperlink">
    <w:name w:val="Hyperlink"/>
    <w:uiPriority w:val="99"/>
    <w:unhideWhenUsed/>
    <w:rsid w:val="006A0D6E"/>
    <w:rPr>
      <w:color w:val="0000FF"/>
      <w:u w:val="single"/>
    </w:rPr>
  </w:style>
  <w:style w:type="table" w:styleId="TableGrid">
    <w:name w:val="Table Grid"/>
    <w:basedOn w:val="TableNormal"/>
    <w:rsid w:val="00DF24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DANCE">
    <w:name w:val="GUIDANCE"/>
    <w:basedOn w:val="Normal"/>
    <w:rsid w:val="00F57B02"/>
    <w:rPr>
      <w:rFonts w:ascii="Credit Suisse Type Light" w:eastAsia="Times New Roman" w:hAnsi="Credit Suisse Type Light"/>
      <w:i/>
      <w:iCs/>
      <w:color w:val="333399"/>
      <w:sz w:val="22"/>
      <w:szCs w:val="22"/>
      <w:lang w:val="en-GB" w:eastAsia="de-DE"/>
    </w:rPr>
  </w:style>
  <w:style w:type="paragraph" w:styleId="TOC3">
    <w:name w:val="toc 3"/>
    <w:basedOn w:val="Normal"/>
    <w:next w:val="Normal"/>
    <w:autoRedefine/>
    <w:uiPriority w:val="39"/>
    <w:qFormat/>
    <w:rsid w:val="00B16A14"/>
    <w:pPr>
      <w:ind w:left="400"/>
    </w:pPr>
  </w:style>
  <w:style w:type="paragraph" w:customStyle="1" w:styleId="TableText">
    <w:name w:val="TableText"/>
    <w:basedOn w:val="Normal"/>
    <w:rsid w:val="007238C5"/>
    <w:pPr>
      <w:widowControl w:val="0"/>
      <w:spacing w:before="60" w:after="60"/>
    </w:pPr>
    <w:rPr>
      <w:rFonts w:ascii="Arial" w:eastAsia="Times New Roman" w:hAnsi="Arial" w:cs="Arial"/>
      <w:sz w:val="24"/>
      <w:lang w:eastAsia="en-US"/>
    </w:rPr>
  </w:style>
  <w:style w:type="paragraph" w:customStyle="1" w:styleId="1">
    <w:name w:val="1"/>
    <w:basedOn w:val="Normal"/>
    <w:autoRedefine/>
    <w:rsid w:val="00EC6E6B"/>
    <w:pPr>
      <w:spacing w:after="160" w:line="240" w:lineRule="exact"/>
    </w:pPr>
    <w:rPr>
      <w:rFonts w:ascii="Arial" w:eastAsia="Times New Roman" w:hAnsi="Arial"/>
      <w:szCs w:val="20"/>
      <w:lang w:eastAsia="en-US"/>
    </w:rPr>
  </w:style>
  <w:style w:type="paragraph" w:customStyle="1" w:styleId="Project">
    <w:name w:val="Project"/>
    <w:basedOn w:val="Normal"/>
    <w:autoRedefine/>
    <w:rsid w:val="0016126B"/>
    <w:pPr>
      <w:jc w:val="center"/>
    </w:pPr>
    <w:rPr>
      <w:rFonts w:ascii="Allianz Neo" w:eastAsia="Times New Roman" w:hAnsi="Allianz Neo"/>
      <w:b/>
      <w:color w:val="17365D" w:themeColor="text2" w:themeShade="BF"/>
      <w:sz w:val="56"/>
      <w:szCs w:val="56"/>
      <w:lang w:eastAsia="en-GB"/>
    </w:rPr>
  </w:style>
  <w:style w:type="paragraph" w:styleId="Title">
    <w:name w:val="Title"/>
    <w:basedOn w:val="Normal"/>
    <w:next w:val="Normal"/>
    <w:qFormat/>
    <w:rsid w:val="00F15419"/>
    <w:pPr>
      <w:widowControl w:val="0"/>
      <w:jc w:val="center"/>
    </w:pPr>
    <w:rPr>
      <w:rFonts w:ascii="Arial" w:eastAsia="Times New Roman" w:hAnsi="Arial"/>
      <w:b/>
      <w:sz w:val="36"/>
      <w:szCs w:val="20"/>
      <w:lang w:eastAsia="en-US"/>
    </w:rPr>
  </w:style>
  <w:style w:type="paragraph" w:customStyle="1" w:styleId="Purposehead">
    <w:name w:val="Purpose head"/>
    <w:basedOn w:val="Normal"/>
    <w:autoRedefine/>
    <w:rsid w:val="00E70CE9"/>
    <w:pPr>
      <w:ind w:left="2880" w:firstLine="720"/>
    </w:pPr>
    <w:rPr>
      <w:rFonts w:eastAsia="Times New Roman" w:cs="Arial"/>
      <w:b/>
      <w:bCs/>
      <w:caps/>
      <w:sz w:val="22"/>
      <w:szCs w:val="22"/>
      <w:lang w:eastAsia="en-US"/>
    </w:rPr>
  </w:style>
  <w:style w:type="paragraph" w:customStyle="1" w:styleId="Purposetext">
    <w:name w:val="Purpose text"/>
    <w:basedOn w:val="Normal"/>
    <w:autoRedefine/>
    <w:rsid w:val="00F21186"/>
    <w:pPr>
      <w:ind w:left="2880"/>
      <w:jc w:val="both"/>
    </w:pPr>
    <w:rPr>
      <w:rFonts w:eastAsia="Times New Roman"/>
      <w:sz w:val="18"/>
      <w:szCs w:val="18"/>
      <w:lang w:val="en-GB" w:eastAsia="en-GB"/>
    </w:rPr>
  </w:style>
  <w:style w:type="paragraph" w:customStyle="1" w:styleId="SimpleText">
    <w:name w:val="SimpleText"/>
    <w:basedOn w:val="Normal"/>
    <w:rsid w:val="00035FAE"/>
    <w:pPr>
      <w:widowControl w:val="0"/>
      <w:spacing w:line="360" w:lineRule="auto"/>
      <w:ind w:left="1440"/>
    </w:pPr>
    <w:rPr>
      <w:rFonts w:ascii="Arial" w:eastAsia="Times New Roman" w:hAnsi="Arial" w:cs="Arial"/>
      <w:sz w:val="24"/>
      <w:lang w:eastAsia="en-US"/>
    </w:rPr>
  </w:style>
  <w:style w:type="character" w:customStyle="1" w:styleId="hps">
    <w:name w:val="hps"/>
    <w:basedOn w:val="DefaultParagraphFont"/>
    <w:rsid w:val="00CE2701"/>
  </w:style>
  <w:style w:type="paragraph" w:styleId="DocumentMap">
    <w:name w:val="Document Map"/>
    <w:basedOn w:val="Normal"/>
    <w:semiHidden/>
    <w:rsid w:val="00153526"/>
    <w:pPr>
      <w:shd w:val="clear" w:color="auto" w:fill="000080"/>
    </w:pPr>
    <w:rPr>
      <w:rFonts w:ascii="Tahoma" w:hAnsi="Tahoma" w:cs="Tahoma"/>
    </w:rPr>
  </w:style>
  <w:style w:type="character" w:styleId="CommentReference">
    <w:name w:val="annotation reference"/>
    <w:semiHidden/>
    <w:rsid w:val="00504D9E"/>
    <w:rPr>
      <w:sz w:val="16"/>
      <w:szCs w:val="16"/>
    </w:rPr>
  </w:style>
  <w:style w:type="paragraph" w:styleId="TOC4">
    <w:name w:val="toc 4"/>
    <w:basedOn w:val="Normal"/>
    <w:next w:val="Normal"/>
    <w:autoRedefine/>
    <w:uiPriority w:val="39"/>
    <w:rsid w:val="00E936AB"/>
    <w:pPr>
      <w:ind w:left="600"/>
    </w:pPr>
  </w:style>
  <w:style w:type="paragraph" w:styleId="TOC5">
    <w:name w:val="toc 5"/>
    <w:basedOn w:val="Normal"/>
    <w:next w:val="Normal"/>
    <w:autoRedefine/>
    <w:uiPriority w:val="39"/>
    <w:rsid w:val="00E936AB"/>
    <w:pPr>
      <w:ind w:left="800"/>
    </w:pPr>
  </w:style>
  <w:style w:type="paragraph" w:styleId="CommentText">
    <w:name w:val="annotation text"/>
    <w:basedOn w:val="Normal"/>
    <w:semiHidden/>
    <w:rsid w:val="00504D9E"/>
    <w:rPr>
      <w:szCs w:val="20"/>
    </w:rPr>
  </w:style>
  <w:style w:type="paragraph" w:styleId="CommentSubject">
    <w:name w:val="annotation subject"/>
    <w:basedOn w:val="CommentText"/>
    <w:next w:val="CommentText"/>
    <w:semiHidden/>
    <w:rsid w:val="00504D9E"/>
    <w:rPr>
      <w:b/>
      <w:bCs/>
    </w:rPr>
  </w:style>
  <w:style w:type="paragraph" w:styleId="BalloonText">
    <w:name w:val="Balloon Text"/>
    <w:basedOn w:val="Normal"/>
    <w:semiHidden/>
    <w:rsid w:val="00504D9E"/>
    <w:rPr>
      <w:rFonts w:ascii="Tahoma" w:hAnsi="Tahoma" w:cs="Tahoma"/>
      <w:sz w:val="16"/>
      <w:szCs w:val="16"/>
    </w:rPr>
  </w:style>
  <w:style w:type="character" w:customStyle="1" w:styleId="shorttext">
    <w:name w:val="short_text"/>
    <w:basedOn w:val="DefaultParagraphFont"/>
    <w:rsid w:val="00427AA6"/>
  </w:style>
  <w:style w:type="paragraph" w:customStyle="1" w:styleId="Einleitung">
    <w:name w:val="Einleitung"/>
    <w:basedOn w:val="Normal"/>
    <w:rsid w:val="00427AA6"/>
    <w:rPr>
      <w:rFonts w:ascii="Arial" w:eastAsia="Times New Roman" w:hAnsi="Arial"/>
      <w:b/>
      <w:color w:val="000000"/>
      <w:sz w:val="22"/>
      <w:szCs w:val="20"/>
      <w:lang w:val="de-DE" w:eastAsia="de-DE"/>
    </w:rPr>
  </w:style>
  <w:style w:type="paragraph" w:customStyle="1" w:styleId="Arial14">
    <w:name w:val="Arial 14"/>
    <w:basedOn w:val="Normal"/>
    <w:rsid w:val="0022292D"/>
    <w:pPr>
      <w:ind w:right="360"/>
    </w:pPr>
    <w:rPr>
      <w:rFonts w:ascii="Arial" w:eastAsia="Times New Roman" w:hAnsi="Arial"/>
      <w:color w:val="000000"/>
      <w:sz w:val="28"/>
      <w:szCs w:val="20"/>
      <w:lang w:val="de-DE" w:eastAsia="de-DE"/>
    </w:rPr>
  </w:style>
  <w:style w:type="character" w:styleId="FollowedHyperlink">
    <w:name w:val="FollowedHyperlink"/>
    <w:rsid w:val="002E5754"/>
    <w:rPr>
      <w:color w:val="800080"/>
      <w:u w:val="single"/>
    </w:rPr>
  </w:style>
  <w:style w:type="character" w:customStyle="1" w:styleId="apple-converted-space">
    <w:name w:val="apple-converted-space"/>
    <w:basedOn w:val="DefaultParagraphFont"/>
    <w:rsid w:val="00A80C3C"/>
  </w:style>
  <w:style w:type="paragraph" w:customStyle="1" w:styleId="StandardWeb10">
    <w:name w:val="Standard (Web)10"/>
    <w:basedOn w:val="Normal"/>
    <w:rsid w:val="00A80C3C"/>
    <w:pPr>
      <w:spacing w:before="150" w:after="150" w:line="260" w:lineRule="atLeast"/>
    </w:pPr>
    <w:rPr>
      <w:rFonts w:ascii="Times New Roman" w:eastAsia="Times New Roman" w:hAnsi="Times New Roman"/>
      <w:color w:val="333333"/>
      <w:szCs w:val="20"/>
      <w:lang w:val="de-DE" w:eastAsia="de-DE"/>
    </w:rPr>
  </w:style>
  <w:style w:type="paragraph" w:customStyle="1" w:styleId="berschrift27">
    <w:name w:val="Überschrift 27"/>
    <w:basedOn w:val="Normal"/>
    <w:rsid w:val="00A80C3C"/>
    <w:pPr>
      <w:pBdr>
        <w:bottom w:val="single" w:sz="6" w:space="2" w:color="919699"/>
      </w:pBdr>
      <w:spacing w:before="480" w:after="120"/>
      <w:outlineLvl w:val="2"/>
    </w:pPr>
    <w:rPr>
      <w:rFonts w:ascii="Times New Roman" w:eastAsia="Times New Roman" w:hAnsi="Times New Roman"/>
      <w:b/>
      <w:bCs/>
      <w:color w:val="000000"/>
      <w:sz w:val="38"/>
      <w:szCs w:val="38"/>
      <w:lang w:val="de-DE" w:eastAsia="de-DE"/>
    </w:rPr>
  </w:style>
  <w:style w:type="paragraph" w:customStyle="1" w:styleId="berschrift61">
    <w:name w:val="Überschrift 61"/>
    <w:basedOn w:val="Normal"/>
    <w:rsid w:val="00A80C3C"/>
    <w:pPr>
      <w:spacing w:before="240" w:after="24"/>
      <w:outlineLvl w:val="6"/>
    </w:pPr>
    <w:rPr>
      <w:rFonts w:ascii="Times New Roman" w:eastAsia="Times New Roman" w:hAnsi="Times New Roman"/>
      <w:b/>
      <w:bCs/>
      <w:color w:val="000000"/>
      <w:sz w:val="26"/>
      <w:szCs w:val="26"/>
      <w:lang w:val="de-DE" w:eastAsia="de-DE"/>
    </w:rPr>
  </w:style>
  <w:style w:type="character" w:customStyle="1" w:styleId="image-wrap">
    <w:name w:val="image-wrap"/>
    <w:rsid w:val="00A80C3C"/>
    <w:rPr>
      <w:sz w:val="20"/>
      <w:szCs w:val="20"/>
    </w:rPr>
  </w:style>
  <w:style w:type="paragraph" w:customStyle="1" w:styleId="StandardText">
    <w:name w:val="Standard Text"/>
    <w:link w:val="StandardTextChar"/>
    <w:rsid w:val="00A80C3C"/>
    <w:pPr>
      <w:spacing w:after="120" w:line="288" w:lineRule="auto"/>
      <w:jc w:val="both"/>
    </w:pPr>
    <w:rPr>
      <w:rFonts w:ascii="Arial" w:eastAsia="MS Mincho" w:hAnsi="Arial" w:cs="Arial"/>
      <w:color w:val="000000"/>
      <w:sz w:val="24"/>
      <w:szCs w:val="24"/>
      <w:lang w:val="de-DE"/>
    </w:rPr>
  </w:style>
  <w:style w:type="character" w:customStyle="1" w:styleId="StandardTextChar">
    <w:name w:val="Standard Text Char"/>
    <w:link w:val="StandardText"/>
    <w:locked/>
    <w:rsid w:val="00A80C3C"/>
    <w:rPr>
      <w:rFonts w:ascii="Arial" w:eastAsia="MS Mincho" w:hAnsi="Arial" w:cs="Arial"/>
      <w:color w:val="000000"/>
      <w:sz w:val="24"/>
      <w:szCs w:val="24"/>
      <w:lang w:val="de-DE" w:eastAsia="en-US" w:bidi="ar-SA"/>
    </w:rPr>
  </w:style>
  <w:style w:type="paragraph" w:styleId="NormalWeb">
    <w:name w:val="Normal (Web)"/>
    <w:basedOn w:val="Normal"/>
    <w:uiPriority w:val="99"/>
    <w:rsid w:val="00A80C3C"/>
    <w:pPr>
      <w:spacing w:before="100" w:beforeAutospacing="1" w:after="100" w:afterAutospacing="1"/>
      <w:ind w:left="280"/>
    </w:pPr>
    <w:rPr>
      <w:rFonts w:ascii="Arial" w:eastAsia="Times New Roman" w:hAnsi="Arial" w:cs="Arial"/>
      <w:color w:val="000000"/>
      <w:sz w:val="24"/>
      <w:lang w:eastAsia="en-US"/>
    </w:rPr>
  </w:style>
  <w:style w:type="paragraph" w:customStyle="1" w:styleId="whs2">
    <w:name w:val="whs2"/>
    <w:basedOn w:val="Normal"/>
    <w:rsid w:val="00A80C3C"/>
    <w:pPr>
      <w:spacing w:before="100" w:beforeAutospacing="1" w:after="100" w:afterAutospacing="1"/>
      <w:ind w:left="280"/>
    </w:pPr>
    <w:rPr>
      <w:rFonts w:ascii="Courier New" w:eastAsia="Times New Roman" w:hAnsi="Courier New" w:cs="Courier New"/>
      <w:color w:val="000000"/>
      <w:sz w:val="24"/>
      <w:lang w:eastAsia="en-US"/>
    </w:rPr>
  </w:style>
  <w:style w:type="paragraph" w:styleId="BodyText">
    <w:name w:val="Body Text"/>
    <w:basedOn w:val="Normal"/>
    <w:rsid w:val="007D22F2"/>
    <w:pPr>
      <w:spacing w:after="120" w:line="280" w:lineRule="exact"/>
    </w:pPr>
    <w:rPr>
      <w:rFonts w:ascii="Arial" w:eastAsia="Times New Roman" w:hAnsi="Arial"/>
      <w:szCs w:val="20"/>
      <w:lang w:val="de-DE" w:eastAsia="de-DE"/>
    </w:rPr>
  </w:style>
  <w:style w:type="character" w:styleId="HTMLTypewriter">
    <w:name w:val="HTML Typewriter"/>
    <w:rsid w:val="00E432A2"/>
    <w:rPr>
      <w:rFonts w:ascii="Courier New" w:eastAsia="Times New Roman" w:hAnsi="Courier New" w:cs="Courier New" w:hint="default"/>
      <w:sz w:val="20"/>
      <w:szCs w:val="20"/>
    </w:rPr>
  </w:style>
  <w:style w:type="paragraph" w:customStyle="1" w:styleId="Codeline">
    <w:name w:val="Codeline"/>
    <w:rsid w:val="002F21A0"/>
    <w:pPr>
      <w:numPr>
        <w:numId w:val="2"/>
      </w:numPr>
      <w:spacing w:after="60" w:line="240" w:lineRule="exact"/>
      <w:ind w:right="-1701"/>
    </w:pPr>
    <w:rPr>
      <w:rFonts w:ascii="Courier New" w:hAnsi="Courier New"/>
      <w:sz w:val="18"/>
      <w:lang w:val="en-GB" w:eastAsia="de-DE"/>
    </w:rPr>
  </w:style>
  <w:style w:type="paragraph" w:customStyle="1" w:styleId="StandardFett">
    <w:name w:val="Standard + Fett"/>
    <w:basedOn w:val="Normal"/>
    <w:rsid w:val="00BD0AE0"/>
    <w:rPr>
      <w:b/>
      <w:u w:val="single"/>
    </w:rPr>
  </w:style>
  <w:style w:type="paragraph" w:customStyle="1" w:styleId="BodyCopy">
    <w:name w:val="Body Copy"/>
    <w:basedOn w:val="Normal"/>
    <w:qFormat/>
    <w:rsid w:val="00F41CED"/>
    <w:rPr>
      <w:rFonts w:ascii="Segoe Condensed" w:eastAsia="Segoe Condensed" w:hAnsi="Segoe Condensed"/>
      <w:spacing w:val="8"/>
      <w:sz w:val="16"/>
      <w:szCs w:val="22"/>
      <w:lang w:eastAsia="en-US"/>
    </w:rPr>
  </w:style>
  <w:style w:type="character" w:styleId="Emphasis">
    <w:name w:val="Emphasis"/>
    <w:qFormat/>
    <w:rsid w:val="00F41CED"/>
    <w:rPr>
      <w:i/>
      <w:iCs/>
    </w:rPr>
  </w:style>
  <w:style w:type="paragraph" w:customStyle="1" w:styleId="Default">
    <w:name w:val="Default"/>
    <w:rsid w:val="00F41CE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de-DE" w:eastAsia="de-DE"/>
    </w:rPr>
  </w:style>
  <w:style w:type="paragraph" w:customStyle="1" w:styleId="Formatvorlageberschrift2NichtKursiv">
    <w:name w:val="Formatvorlage Überschrift 2 + Nicht Kursiv"/>
    <w:basedOn w:val="Heading2"/>
    <w:autoRedefine/>
    <w:rsid w:val="00A35C4D"/>
    <w:pPr>
      <w:numPr>
        <w:ilvl w:val="1"/>
      </w:numPr>
      <w:tabs>
        <w:tab w:val="num" w:pos="576"/>
      </w:tabs>
      <w:ind w:left="576" w:hanging="576"/>
    </w:pPr>
    <w:rPr>
      <w:rFonts w:ascii="Verdana" w:hAnsi="Verdana"/>
      <w:bCs w:val="0"/>
      <w:i w:val="0"/>
      <w:iCs w:val="0"/>
      <w:sz w:val="22"/>
      <w:szCs w:val="22"/>
      <w:u w:val="single"/>
      <w:lang w:val="en-GB"/>
    </w:rPr>
  </w:style>
  <w:style w:type="paragraph" w:customStyle="1" w:styleId="CharCharCharCharCharChar">
    <w:name w:val="Char Char Char Char Char Char"/>
    <w:basedOn w:val="Normal"/>
    <w:autoRedefine/>
    <w:rsid w:val="00330986"/>
    <w:pPr>
      <w:spacing w:after="160" w:line="240" w:lineRule="exact"/>
    </w:pPr>
    <w:rPr>
      <w:rFonts w:ascii="Arial" w:eastAsia="Times New Roman" w:hAnsi="Arial"/>
      <w:szCs w:val="20"/>
      <w:lang w:eastAsia="en-US"/>
    </w:rPr>
  </w:style>
  <w:style w:type="paragraph" w:customStyle="1" w:styleId="Betreffzeile">
    <w:name w:val="Betreffzeile"/>
    <w:basedOn w:val="Normal"/>
    <w:rsid w:val="00287A5A"/>
    <w:rPr>
      <w:rFonts w:ascii="Arial" w:eastAsia="Times New Roman" w:hAnsi="Arial"/>
      <w:sz w:val="22"/>
      <w:szCs w:val="22"/>
      <w:lang w:val="de-DE" w:eastAsia="de-DE"/>
    </w:rPr>
  </w:style>
  <w:style w:type="paragraph" w:styleId="ListParagraph">
    <w:name w:val="List Paragraph"/>
    <w:basedOn w:val="Normal"/>
    <w:uiPriority w:val="34"/>
    <w:qFormat/>
    <w:rsid w:val="00757C72"/>
    <w:pPr>
      <w:ind w:left="708"/>
    </w:pPr>
  </w:style>
  <w:style w:type="paragraph" w:styleId="TOC6">
    <w:name w:val="toc 6"/>
    <w:basedOn w:val="Normal"/>
    <w:next w:val="Normal"/>
    <w:autoRedefine/>
    <w:uiPriority w:val="39"/>
    <w:unhideWhenUsed/>
    <w:rsid w:val="00B923B3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eastAsia="en-US"/>
    </w:rPr>
  </w:style>
  <w:style w:type="paragraph" w:styleId="TOC7">
    <w:name w:val="toc 7"/>
    <w:basedOn w:val="Normal"/>
    <w:next w:val="Normal"/>
    <w:autoRedefine/>
    <w:uiPriority w:val="39"/>
    <w:unhideWhenUsed/>
    <w:rsid w:val="00B923B3"/>
    <w:pPr>
      <w:spacing w:after="100" w:line="276" w:lineRule="auto"/>
      <w:ind w:left="1320"/>
    </w:pPr>
    <w:rPr>
      <w:rFonts w:ascii="Calibri" w:eastAsia="Times New Roman" w:hAnsi="Calibri"/>
      <w:sz w:val="22"/>
      <w:szCs w:val="22"/>
      <w:lang w:eastAsia="en-US"/>
    </w:rPr>
  </w:style>
  <w:style w:type="paragraph" w:styleId="TOC8">
    <w:name w:val="toc 8"/>
    <w:basedOn w:val="Normal"/>
    <w:next w:val="Normal"/>
    <w:autoRedefine/>
    <w:uiPriority w:val="39"/>
    <w:unhideWhenUsed/>
    <w:rsid w:val="00B923B3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eastAsia="en-US"/>
    </w:rPr>
  </w:style>
  <w:style w:type="paragraph" w:styleId="TOC9">
    <w:name w:val="toc 9"/>
    <w:basedOn w:val="Normal"/>
    <w:next w:val="Normal"/>
    <w:autoRedefine/>
    <w:uiPriority w:val="39"/>
    <w:unhideWhenUsed/>
    <w:rsid w:val="00B923B3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eastAsia="en-US"/>
    </w:rPr>
  </w:style>
  <w:style w:type="paragraph" w:styleId="PlainText">
    <w:name w:val="Plain Text"/>
    <w:basedOn w:val="Normal"/>
    <w:link w:val="PlainTextChar"/>
    <w:uiPriority w:val="99"/>
    <w:rsid w:val="00B07AF4"/>
    <w:rPr>
      <w:rFonts w:ascii="Courier New" w:eastAsia="Times New Roman" w:hAnsi="Courier New" w:cs="Courier New"/>
      <w:szCs w:val="20"/>
      <w:lang w:val="de-DE" w:eastAsia="de-DE"/>
    </w:rPr>
  </w:style>
  <w:style w:type="character" w:customStyle="1" w:styleId="PlainTextChar">
    <w:name w:val="Plain Text Char"/>
    <w:link w:val="PlainText"/>
    <w:uiPriority w:val="99"/>
    <w:rsid w:val="00B07AF4"/>
    <w:rPr>
      <w:rFonts w:ascii="Courier New" w:hAnsi="Courier New" w:cs="Courier New"/>
      <w:lang w:val="de-DE" w:eastAsia="de-DE"/>
    </w:rPr>
  </w:style>
  <w:style w:type="paragraph" w:styleId="Revision">
    <w:name w:val="Revision"/>
    <w:hidden/>
    <w:uiPriority w:val="99"/>
    <w:semiHidden/>
    <w:rsid w:val="00C00C9B"/>
    <w:rPr>
      <w:rFonts w:ascii="Verdana" w:eastAsia="MS Mincho" w:hAnsi="Verdana"/>
      <w:szCs w:val="24"/>
      <w:lang w:eastAsia="ja-JP"/>
    </w:rPr>
  </w:style>
  <w:style w:type="paragraph" w:customStyle="1" w:styleId="CharCharCharCharCharCharCharCharChar">
    <w:name w:val="Char Char Char Char Char Char Char Char Char"/>
    <w:basedOn w:val="Normal"/>
    <w:autoRedefine/>
    <w:rsid w:val="001A4C78"/>
    <w:pPr>
      <w:spacing w:after="160" w:line="240" w:lineRule="exact"/>
    </w:pPr>
    <w:rPr>
      <w:rFonts w:ascii="Arial" w:eastAsia="Times New Roman" w:hAnsi="Arial"/>
      <w:szCs w:val="20"/>
      <w:lang w:eastAsia="en-US"/>
    </w:rPr>
  </w:style>
  <w:style w:type="character" w:customStyle="1" w:styleId="nobr1">
    <w:name w:val="nobr1"/>
    <w:rsid w:val="001A4C78"/>
    <w:rPr>
      <w:sz w:val="20"/>
      <w:szCs w:val="20"/>
    </w:rPr>
  </w:style>
  <w:style w:type="paragraph" w:customStyle="1" w:styleId="berschrift36">
    <w:name w:val="Überschrift 36"/>
    <w:basedOn w:val="Normal"/>
    <w:rsid w:val="001A4C78"/>
    <w:pPr>
      <w:spacing w:before="360" w:after="120"/>
      <w:outlineLvl w:val="3"/>
    </w:pPr>
    <w:rPr>
      <w:rFonts w:ascii="Times New Roman" w:eastAsia="Times New Roman" w:hAnsi="Times New Roman"/>
      <w:b/>
      <w:bCs/>
      <w:color w:val="000000"/>
      <w:sz w:val="34"/>
      <w:szCs w:val="34"/>
      <w:lang w:val="de-DE" w:eastAsia="de-DE"/>
    </w:rPr>
  </w:style>
  <w:style w:type="character" w:customStyle="1" w:styleId="greytext1">
    <w:name w:val="grey_text1"/>
    <w:rsid w:val="009F684D"/>
    <w:rPr>
      <w:rFonts w:ascii="Arial" w:hAnsi="Arial" w:cs="Arial" w:hint="default"/>
      <w:b w:val="0"/>
      <w:bCs w:val="0"/>
      <w:i w:val="0"/>
      <w:iCs w:val="0"/>
      <w:color w:val="485257"/>
      <w:sz w:val="17"/>
      <w:szCs w:val="17"/>
    </w:rPr>
  </w:style>
  <w:style w:type="character" w:customStyle="1" w:styleId="pluginpagetreechildrenspan">
    <w:name w:val="plugin_pagetree_children_span"/>
    <w:basedOn w:val="DefaultParagraphFont"/>
    <w:rsid w:val="007D061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Title" w:semiHidden="0" w:uiPriority="0" w:unhideWhenUsed="0" w:qFormat="1"/>
    <w:lsdException w:name="Default Paragraph Font" w:uiPriority="0"/>
    <w:lsdException w:name="Body Text" w:uiPriority="0"/>
    <w:lsdException w:name="Subtitle" w:semiHidden="0" w:uiPriority="11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0" w:unhideWhenUsed="0" w:qFormat="1"/>
    <w:lsdException w:name="Document Map" w:uiPriority="0"/>
    <w:lsdException w:name="HTML Typewriter" w:uiPriority="0"/>
    <w:lsdException w:name="annotation subjec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5D71DB"/>
    <w:rPr>
      <w:rFonts w:ascii="Verdana" w:eastAsia="MS Mincho" w:hAnsi="Verdana"/>
      <w:szCs w:val="24"/>
      <w:lang w:eastAsia="ja-JP"/>
    </w:rPr>
  </w:style>
  <w:style w:type="paragraph" w:styleId="Heading1">
    <w:name w:val="heading 1"/>
    <w:basedOn w:val="Normal"/>
    <w:next w:val="Normal"/>
    <w:qFormat/>
    <w:rsid w:val="006A0D6E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aliases w:val="Chapter Title"/>
    <w:basedOn w:val="Normal"/>
    <w:next w:val="Normal"/>
    <w:qFormat/>
    <w:rsid w:val="006A0D6E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DD3C5D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D27156"/>
    <w:pPr>
      <w:keepNext/>
      <w:tabs>
        <w:tab w:val="num" w:pos="864"/>
      </w:tabs>
      <w:spacing w:before="240" w:after="60"/>
      <w:ind w:left="864" w:hanging="864"/>
      <w:outlineLvl w:val="3"/>
    </w:pPr>
    <w:rPr>
      <w:rFonts w:ascii="Times New Roman" w:eastAsia="Times New Roman" w:hAnsi="Times New Roman"/>
      <w:b/>
      <w:bCs/>
      <w:sz w:val="28"/>
      <w:szCs w:val="28"/>
      <w:lang w:val="de-DE" w:eastAsia="de-DE"/>
    </w:rPr>
  </w:style>
  <w:style w:type="paragraph" w:styleId="Heading5">
    <w:name w:val="heading 5"/>
    <w:basedOn w:val="Normal"/>
    <w:next w:val="Normal"/>
    <w:qFormat/>
    <w:rsid w:val="00D27156"/>
    <w:pPr>
      <w:tabs>
        <w:tab w:val="num" w:pos="1008"/>
      </w:tabs>
      <w:spacing w:before="240" w:after="60"/>
      <w:ind w:left="1008" w:hanging="1008"/>
      <w:outlineLvl w:val="4"/>
    </w:pPr>
    <w:rPr>
      <w:rFonts w:ascii="Arial" w:eastAsia="Times New Roman" w:hAnsi="Arial"/>
      <w:b/>
      <w:bCs/>
      <w:i/>
      <w:iCs/>
      <w:sz w:val="26"/>
      <w:szCs w:val="26"/>
      <w:lang w:val="de-DE" w:eastAsia="de-DE"/>
    </w:rPr>
  </w:style>
  <w:style w:type="paragraph" w:styleId="Heading6">
    <w:name w:val="heading 6"/>
    <w:basedOn w:val="Normal"/>
    <w:next w:val="Normal"/>
    <w:qFormat/>
    <w:rsid w:val="00D27156"/>
    <w:pPr>
      <w:tabs>
        <w:tab w:val="num" w:pos="1152"/>
      </w:tabs>
      <w:spacing w:before="240" w:after="60"/>
      <w:ind w:left="1152" w:hanging="1152"/>
      <w:outlineLvl w:val="5"/>
    </w:pPr>
    <w:rPr>
      <w:rFonts w:ascii="Times New Roman" w:eastAsia="Times New Roman" w:hAnsi="Times New Roman"/>
      <w:b/>
      <w:bCs/>
      <w:sz w:val="22"/>
      <w:szCs w:val="22"/>
      <w:lang w:val="de-DE" w:eastAsia="de-DE"/>
    </w:rPr>
  </w:style>
  <w:style w:type="paragraph" w:styleId="Heading7">
    <w:name w:val="heading 7"/>
    <w:basedOn w:val="Normal"/>
    <w:next w:val="Normal"/>
    <w:qFormat/>
    <w:rsid w:val="00D27156"/>
    <w:pPr>
      <w:tabs>
        <w:tab w:val="num" w:pos="1296"/>
      </w:tabs>
      <w:spacing w:before="240" w:after="60"/>
      <w:ind w:left="1296" w:hanging="1296"/>
      <w:outlineLvl w:val="6"/>
    </w:pPr>
    <w:rPr>
      <w:rFonts w:ascii="Times New Roman" w:eastAsia="Times New Roman" w:hAnsi="Times New Roman"/>
      <w:sz w:val="24"/>
      <w:lang w:val="de-DE" w:eastAsia="de-DE"/>
    </w:rPr>
  </w:style>
  <w:style w:type="paragraph" w:styleId="Heading8">
    <w:name w:val="heading 8"/>
    <w:basedOn w:val="Normal"/>
    <w:next w:val="Normal"/>
    <w:qFormat/>
    <w:rsid w:val="00D27156"/>
    <w:pPr>
      <w:tabs>
        <w:tab w:val="num" w:pos="1440"/>
      </w:tabs>
      <w:spacing w:before="240" w:after="60"/>
      <w:ind w:left="1440" w:hanging="1440"/>
      <w:outlineLvl w:val="7"/>
    </w:pPr>
    <w:rPr>
      <w:rFonts w:ascii="Times New Roman" w:eastAsia="Times New Roman" w:hAnsi="Times New Roman"/>
      <w:i/>
      <w:iCs/>
      <w:sz w:val="24"/>
      <w:lang w:val="de-DE" w:eastAsia="de-DE"/>
    </w:rPr>
  </w:style>
  <w:style w:type="paragraph" w:styleId="Heading9">
    <w:name w:val="heading 9"/>
    <w:basedOn w:val="Normal"/>
    <w:next w:val="Normal"/>
    <w:qFormat/>
    <w:rsid w:val="00D27156"/>
    <w:pPr>
      <w:tabs>
        <w:tab w:val="num" w:pos="1584"/>
      </w:tabs>
      <w:spacing w:before="240" w:after="60"/>
      <w:ind w:left="1584" w:hanging="1584"/>
      <w:outlineLvl w:val="8"/>
    </w:pPr>
    <w:rPr>
      <w:rFonts w:ascii="Arial" w:eastAsia="Times New Roman" w:hAnsi="Arial" w:cs="Arial"/>
      <w:sz w:val="22"/>
      <w:szCs w:val="22"/>
      <w:lang w:val="de-DE" w:eastAsia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6A0D6E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6A0D6E"/>
    <w:pPr>
      <w:tabs>
        <w:tab w:val="center" w:pos="4320"/>
        <w:tab w:val="right" w:pos="8640"/>
      </w:tabs>
    </w:pPr>
  </w:style>
  <w:style w:type="paragraph" w:styleId="TOC1">
    <w:name w:val="toc 1"/>
    <w:basedOn w:val="Normal"/>
    <w:next w:val="Normal"/>
    <w:autoRedefine/>
    <w:uiPriority w:val="39"/>
    <w:qFormat/>
    <w:rsid w:val="00E936AB"/>
    <w:pPr>
      <w:jc w:val="both"/>
    </w:pPr>
    <w:rPr>
      <w:rFonts w:eastAsia="Times New Roman"/>
      <w:szCs w:val="20"/>
      <w:lang w:eastAsia="en-US"/>
    </w:rPr>
  </w:style>
  <w:style w:type="paragraph" w:styleId="TOCHeading">
    <w:name w:val="TOC Heading"/>
    <w:basedOn w:val="Heading1"/>
    <w:next w:val="Normal"/>
    <w:uiPriority w:val="39"/>
    <w:qFormat/>
    <w:rsid w:val="00BC5096"/>
    <w:pPr>
      <w:keepLines/>
      <w:spacing w:before="480" w:after="0" w:line="276" w:lineRule="auto"/>
      <w:outlineLvl w:val="9"/>
    </w:pPr>
    <w:rPr>
      <w:rFonts w:ascii="Cambria" w:eastAsia="Times New Roman" w:hAnsi="Cambria" w:cs="Times New Roman"/>
      <w:color w:val="365F91"/>
      <w:kern w:val="0"/>
      <w:sz w:val="28"/>
      <w:szCs w:val="28"/>
      <w:lang w:eastAsia="en-US"/>
    </w:rPr>
  </w:style>
  <w:style w:type="paragraph" w:styleId="TOC2">
    <w:name w:val="toc 2"/>
    <w:basedOn w:val="Normal"/>
    <w:next w:val="Normal"/>
    <w:autoRedefine/>
    <w:uiPriority w:val="39"/>
    <w:qFormat/>
    <w:rsid w:val="00B16A14"/>
    <w:pPr>
      <w:tabs>
        <w:tab w:val="left" w:pos="800"/>
        <w:tab w:val="right" w:leader="dot" w:pos="13279"/>
      </w:tabs>
      <w:ind w:left="360"/>
    </w:pPr>
  </w:style>
  <w:style w:type="character" w:styleId="Hyperlink">
    <w:name w:val="Hyperlink"/>
    <w:uiPriority w:val="99"/>
    <w:unhideWhenUsed/>
    <w:rsid w:val="006A0D6E"/>
    <w:rPr>
      <w:color w:val="0000FF"/>
      <w:u w:val="single"/>
    </w:rPr>
  </w:style>
  <w:style w:type="table" w:styleId="TableGrid">
    <w:name w:val="Table Grid"/>
    <w:basedOn w:val="TableNormal"/>
    <w:rsid w:val="00DF24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DANCE">
    <w:name w:val="GUIDANCE"/>
    <w:basedOn w:val="Normal"/>
    <w:rsid w:val="00F57B02"/>
    <w:rPr>
      <w:rFonts w:ascii="Credit Suisse Type Light" w:eastAsia="Times New Roman" w:hAnsi="Credit Suisse Type Light"/>
      <w:i/>
      <w:iCs/>
      <w:color w:val="333399"/>
      <w:sz w:val="22"/>
      <w:szCs w:val="22"/>
      <w:lang w:val="en-GB" w:eastAsia="de-DE"/>
    </w:rPr>
  </w:style>
  <w:style w:type="paragraph" w:styleId="TOC3">
    <w:name w:val="toc 3"/>
    <w:basedOn w:val="Normal"/>
    <w:next w:val="Normal"/>
    <w:autoRedefine/>
    <w:uiPriority w:val="39"/>
    <w:qFormat/>
    <w:rsid w:val="00B16A14"/>
    <w:pPr>
      <w:ind w:left="400"/>
    </w:pPr>
  </w:style>
  <w:style w:type="paragraph" w:customStyle="1" w:styleId="TableText">
    <w:name w:val="TableText"/>
    <w:basedOn w:val="Normal"/>
    <w:rsid w:val="007238C5"/>
    <w:pPr>
      <w:widowControl w:val="0"/>
      <w:spacing w:before="60" w:after="60"/>
    </w:pPr>
    <w:rPr>
      <w:rFonts w:ascii="Arial" w:eastAsia="Times New Roman" w:hAnsi="Arial" w:cs="Arial"/>
      <w:sz w:val="24"/>
      <w:lang w:eastAsia="en-US"/>
    </w:rPr>
  </w:style>
  <w:style w:type="paragraph" w:customStyle="1" w:styleId="1">
    <w:name w:val="1"/>
    <w:basedOn w:val="Normal"/>
    <w:autoRedefine/>
    <w:rsid w:val="00EC6E6B"/>
    <w:pPr>
      <w:spacing w:after="160" w:line="240" w:lineRule="exact"/>
    </w:pPr>
    <w:rPr>
      <w:rFonts w:ascii="Arial" w:eastAsia="Times New Roman" w:hAnsi="Arial"/>
      <w:szCs w:val="20"/>
      <w:lang w:eastAsia="en-US"/>
    </w:rPr>
  </w:style>
  <w:style w:type="paragraph" w:customStyle="1" w:styleId="Project">
    <w:name w:val="Project"/>
    <w:basedOn w:val="Normal"/>
    <w:autoRedefine/>
    <w:rsid w:val="0016126B"/>
    <w:pPr>
      <w:jc w:val="center"/>
    </w:pPr>
    <w:rPr>
      <w:rFonts w:ascii="Allianz Neo" w:eastAsia="Times New Roman" w:hAnsi="Allianz Neo"/>
      <w:b/>
      <w:color w:val="17365D" w:themeColor="text2" w:themeShade="BF"/>
      <w:sz w:val="56"/>
      <w:szCs w:val="56"/>
      <w:lang w:eastAsia="en-GB"/>
    </w:rPr>
  </w:style>
  <w:style w:type="paragraph" w:styleId="Title">
    <w:name w:val="Title"/>
    <w:basedOn w:val="Normal"/>
    <w:next w:val="Normal"/>
    <w:qFormat/>
    <w:rsid w:val="00F15419"/>
    <w:pPr>
      <w:widowControl w:val="0"/>
      <w:jc w:val="center"/>
    </w:pPr>
    <w:rPr>
      <w:rFonts w:ascii="Arial" w:eastAsia="Times New Roman" w:hAnsi="Arial"/>
      <w:b/>
      <w:sz w:val="36"/>
      <w:szCs w:val="20"/>
      <w:lang w:eastAsia="en-US"/>
    </w:rPr>
  </w:style>
  <w:style w:type="paragraph" w:customStyle="1" w:styleId="Purposehead">
    <w:name w:val="Purpose head"/>
    <w:basedOn w:val="Normal"/>
    <w:autoRedefine/>
    <w:rsid w:val="00E70CE9"/>
    <w:pPr>
      <w:ind w:left="2880" w:firstLine="720"/>
    </w:pPr>
    <w:rPr>
      <w:rFonts w:eastAsia="Times New Roman" w:cs="Arial"/>
      <w:b/>
      <w:bCs/>
      <w:caps/>
      <w:sz w:val="22"/>
      <w:szCs w:val="22"/>
      <w:lang w:eastAsia="en-US"/>
    </w:rPr>
  </w:style>
  <w:style w:type="paragraph" w:customStyle="1" w:styleId="Purposetext">
    <w:name w:val="Purpose text"/>
    <w:basedOn w:val="Normal"/>
    <w:autoRedefine/>
    <w:rsid w:val="00F21186"/>
    <w:pPr>
      <w:ind w:left="2880"/>
      <w:jc w:val="both"/>
    </w:pPr>
    <w:rPr>
      <w:rFonts w:eastAsia="Times New Roman"/>
      <w:sz w:val="18"/>
      <w:szCs w:val="18"/>
      <w:lang w:val="en-GB" w:eastAsia="en-GB"/>
    </w:rPr>
  </w:style>
  <w:style w:type="paragraph" w:customStyle="1" w:styleId="SimpleText">
    <w:name w:val="SimpleText"/>
    <w:basedOn w:val="Normal"/>
    <w:rsid w:val="00035FAE"/>
    <w:pPr>
      <w:widowControl w:val="0"/>
      <w:spacing w:line="360" w:lineRule="auto"/>
      <w:ind w:left="1440"/>
    </w:pPr>
    <w:rPr>
      <w:rFonts w:ascii="Arial" w:eastAsia="Times New Roman" w:hAnsi="Arial" w:cs="Arial"/>
      <w:sz w:val="24"/>
      <w:lang w:eastAsia="en-US"/>
    </w:rPr>
  </w:style>
  <w:style w:type="character" w:customStyle="1" w:styleId="hps">
    <w:name w:val="hps"/>
    <w:basedOn w:val="DefaultParagraphFont"/>
    <w:rsid w:val="00CE2701"/>
  </w:style>
  <w:style w:type="paragraph" w:styleId="DocumentMap">
    <w:name w:val="Document Map"/>
    <w:basedOn w:val="Normal"/>
    <w:semiHidden/>
    <w:rsid w:val="00153526"/>
    <w:pPr>
      <w:shd w:val="clear" w:color="auto" w:fill="000080"/>
    </w:pPr>
    <w:rPr>
      <w:rFonts w:ascii="Tahoma" w:hAnsi="Tahoma" w:cs="Tahoma"/>
    </w:rPr>
  </w:style>
  <w:style w:type="character" w:styleId="CommentReference">
    <w:name w:val="annotation reference"/>
    <w:semiHidden/>
    <w:rsid w:val="00504D9E"/>
    <w:rPr>
      <w:sz w:val="16"/>
      <w:szCs w:val="16"/>
    </w:rPr>
  </w:style>
  <w:style w:type="paragraph" w:styleId="TOC4">
    <w:name w:val="toc 4"/>
    <w:basedOn w:val="Normal"/>
    <w:next w:val="Normal"/>
    <w:autoRedefine/>
    <w:uiPriority w:val="39"/>
    <w:rsid w:val="00E936AB"/>
    <w:pPr>
      <w:ind w:left="600"/>
    </w:pPr>
  </w:style>
  <w:style w:type="paragraph" w:styleId="TOC5">
    <w:name w:val="toc 5"/>
    <w:basedOn w:val="Normal"/>
    <w:next w:val="Normal"/>
    <w:autoRedefine/>
    <w:uiPriority w:val="39"/>
    <w:rsid w:val="00E936AB"/>
    <w:pPr>
      <w:ind w:left="800"/>
    </w:pPr>
  </w:style>
  <w:style w:type="paragraph" w:styleId="CommentText">
    <w:name w:val="annotation text"/>
    <w:basedOn w:val="Normal"/>
    <w:semiHidden/>
    <w:rsid w:val="00504D9E"/>
    <w:rPr>
      <w:szCs w:val="20"/>
    </w:rPr>
  </w:style>
  <w:style w:type="paragraph" w:styleId="CommentSubject">
    <w:name w:val="annotation subject"/>
    <w:basedOn w:val="CommentText"/>
    <w:next w:val="CommentText"/>
    <w:semiHidden/>
    <w:rsid w:val="00504D9E"/>
    <w:rPr>
      <w:b/>
      <w:bCs/>
    </w:rPr>
  </w:style>
  <w:style w:type="paragraph" w:styleId="BalloonText">
    <w:name w:val="Balloon Text"/>
    <w:basedOn w:val="Normal"/>
    <w:semiHidden/>
    <w:rsid w:val="00504D9E"/>
    <w:rPr>
      <w:rFonts w:ascii="Tahoma" w:hAnsi="Tahoma" w:cs="Tahoma"/>
      <w:sz w:val="16"/>
      <w:szCs w:val="16"/>
    </w:rPr>
  </w:style>
  <w:style w:type="character" w:customStyle="1" w:styleId="shorttext">
    <w:name w:val="short_text"/>
    <w:basedOn w:val="DefaultParagraphFont"/>
    <w:rsid w:val="00427AA6"/>
  </w:style>
  <w:style w:type="paragraph" w:customStyle="1" w:styleId="Einleitung">
    <w:name w:val="Einleitung"/>
    <w:basedOn w:val="Normal"/>
    <w:rsid w:val="00427AA6"/>
    <w:rPr>
      <w:rFonts w:ascii="Arial" w:eastAsia="Times New Roman" w:hAnsi="Arial"/>
      <w:b/>
      <w:color w:val="000000"/>
      <w:sz w:val="22"/>
      <w:szCs w:val="20"/>
      <w:lang w:val="de-DE" w:eastAsia="de-DE"/>
    </w:rPr>
  </w:style>
  <w:style w:type="paragraph" w:customStyle="1" w:styleId="Arial14">
    <w:name w:val="Arial 14"/>
    <w:basedOn w:val="Normal"/>
    <w:rsid w:val="0022292D"/>
    <w:pPr>
      <w:ind w:right="360"/>
    </w:pPr>
    <w:rPr>
      <w:rFonts w:ascii="Arial" w:eastAsia="Times New Roman" w:hAnsi="Arial"/>
      <w:color w:val="000000"/>
      <w:sz w:val="28"/>
      <w:szCs w:val="20"/>
      <w:lang w:val="de-DE" w:eastAsia="de-DE"/>
    </w:rPr>
  </w:style>
  <w:style w:type="character" w:styleId="FollowedHyperlink">
    <w:name w:val="FollowedHyperlink"/>
    <w:rsid w:val="002E5754"/>
    <w:rPr>
      <w:color w:val="800080"/>
      <w:u w:val="single"/>
    </w:rPr>
  </w:style>
  <w:style w:type="character" w:customStyle="1" w:styleId="apple-converted-space">
    <w:name w:val="apple-converted-space"/>
    <w:basedOn w:val="DefaultParagraphFont"/>
    <w:rsid w:val="00A80C3C"/>
  </w:style>
  <w:style w:type="paragraph" w:customStyle="1" w:styleId="StandardWeb10">
    <w:name w:val="Standard (Web)10"/>
    <w:basedOn w:val="Normal"/>
    <w:rsid w:val="00A80C3C"/>
    <w:pPr>
      <w:spacing w:before="150" w:after="150" w:line="260" w:lineRule="atLeast"/>
    </w:pPr>
    <w:rPr>
      <w:rFonts w:ascii="Times New Roman" w:eastAsia="Times New Roman" w:hAnsi="Times New Roman"/>
      <w:color w:val="333333"/>
      <w:szCs w:val="20"/>
      <w:lang w:val="de-DE" w:eastAsia="de-DE"/>
    </w:rPr>
  </w:style>
  <w:style w:type="paragraph" w:customStyle="1" w:styleId="berschrift27">
    <w:name w:val="Überschrift 27"/>
    <w:basedOn w:val="Normal"/>
    <w:rsid w:val="00A80C3C"/>
    <w:pPr>
      <w:pBdr>
        <w:bottom w:val="single" w:sz="6" w:space="2" w:color="919699"/>
      </w:pBdr>
      <w:spacing w:before="480" w:after="120"/>
      <w:outlineLvl w:val="2"/>
    </w:pPr>
    <w:rPr>
      <w:rFonts w:ascii="Times New Roman" w:eastAsia="Times New Roman" w:hAnsi="Times New Roman"/>
      <w:b/>
      <w:bCs/>
      <w:color w:val="000000"/>
      <w:sz w:val="38"/>
      <w:szCs w:val="38"/>
      <w:lang w:val="de-DE" w:eastAsia="de-DE"/>
    </w:rPr>
  </w:style>
  <w:style w:type="paragraph" w:customStyle="1" w:styleId="berschrift61">
    <w:name w:val="Überschrift 61"/>
    <w:basedOn w:val="Normal"/>
    <w:rsid w:val="00A80C3C"/>
    <w:pPr>
      <w:spacing w:before="240" w:after="24"/>
      <w:outlineLvl w:val="6"/>
    </w:pPr>
    <w:rPr>
      <w:rFonts w:ascii="Times New Roman" w:eastAsia="Times New Roman" w:hAnsi="Times New Roman"/>
      <w:b/>
      <w:bCs/>
      <w:color w:val="000000"/>
      <w:sz w:val="26"/>
      <w:szCs w:val="26"/>
      <w:lang w:val="de-DE" w:eastAsia="de-DE"/>
    </w:rPr>
  </w:style>
  <w:style w:type="character" w:customStyle="1" w:styleId="image-wrap">
    <w:name w:val="image-wrap"/>
    <w:rsid w:val="00A80C3C"/>
    <w:rPr>
      <w:sz w:val="20"/>
      <w:szCs w:val="20"/>
    </w:rPr>
  </w:style>
  <w:style w:type="paragraph" w:customStyle="1" w:styleId="StandardText">
    <w:name w:val="Standard Text"/>
    <w:link w:val="StandardTextChar"/>
    <w:rsid w:val="00A80C3C"/>
    <w:pPr>
      <w:spacing w:after="120" w:line="288" w:lineRule="auto"/>
      <w:jc w:val="both"/>
    </w:pPr>
    <w:rPr>
      <w:rFonts w:ascii="Arial" w:eastAsia="MS Mincho" w:hAnsi="Arial" w:cs="Arial"/>
      <w:color w:val="000000"/>
      <w:sz w:val="24"/>
      <w:szCs w:val="24"/>
      <w:lang w:val="de-DE"/>
    </w:rPr>
  </w:style>
  <w:style w:type="character" w:customStyle="1" w:styleId="StandardTextChar">
    <w:name w:val="Standard Text Char"/>
    <w:link w:val="StandardText"/>
    <w:locked/>
    <w:rsid w:val="00A80C3C"/>
    <w:rPr>
      <w:rFonts w:ascii="Arial" w:eastAsia="MS Mincho" w:hAnsi="Arial" w:cs="Arial"/>
      <w:color w:val="000000"/>
      <w:sz w:val="24"/>
      <w:szCs w:val="24"/>
      <w:lang w:val="de-DE" w:eastAsia="en-US" w:bidi="ar-SA"/>
    </w:rPr>
  </w:style>
  <w:style w:type="paragraph" w:styleId="NormalWeb">
    <w:name w:val="Normal (Web)"/>
    <w:basedOn w:val="Normal"/>
    <w:uiPriority w:val="99"/>
    <w:rsid w:val="00A80C3C"/>
    <w:pPr>
      <w:spacing w:before="100" w:beforeAutospacing="1" w:after="100" w:afterAutospacing="1"/>
      <w:ind w:left="280"/>
    </w:pPr>
    <w:rPr>
      <w:rFonts w:ascii="Arial" w:eastAsia="Times New Roman" w:hAnsi="Arial" w:cs="Arial"/>
      <w:color w:val="000000"/>
      <w:sz w:val="24"/>
      <w:lang w:eastAsia="en-US"/>
    </w:rPr>
  </w:style>
  <w:style w:type="paragraph" w:customStyle="1" w:styleId="whs2">
    <w:name w:val="whs2"/>
    <w:basedOn w:val="Normal"/>
    <w:rsid w:val="00A80C3C"/>
    <w:pPr>
      <w:spacing w:before="100" w:beforeAutospacing="1" w:after="100" w:afterAutospacing="1"/>
      <w:ind w:left="280"/>
    </w:pPr>
    <w:rPr>
      <w:rFonts w:ascii="Courier New" w:eastAsia="Times New Roman" w:hAnsi="Courier New" w:cs="Courier New"/>
      <w:color w:val="000000"/>
      <w:sz w:val="24"/>
      <w:lang w:eastAsia="en-US"/>
    </w:rPr>
  </w:style>
  <w:style w:type="paragraph" w:styleId="BodyText">
    <w:name w:val="Body Text"/>
    <w:basedOn w:val="Normal"/>
    <w:rsid w:val="007D22F2"/>
    <w:pPr>
      <w:spacing w:after="120" w:line="280" w:lineRule="exact"/>
    </w:pPr>
    <w:rPr>
      <w:rFonts w:ascii="Arial" w:eastAsia="Times New Roman" w:hAnsi="Arial"/>
      <w:szCs w:val="20"/>
      <w:lang w:val="de-DE" w:eastAsia="de-DE"/>
    </w:rPr>
  </w:style>
  <w:style w:type="character" w:styleId="HTMLTypewriter">
    <w:name w:val="HTML Typewriter"/>
    <w:rsid w:val="00E432A2"/>
    <w:rPr>
      <w:rFonts w:ascii="Courier New" w:eastAsia="Times New Roman" w:hAnsi="Courier New" w:cs="Courier New" w:hint="default"/>
      <w:sz w:val="20"/>
      <w:szCs w:val="20"/>
    </w:rPr>
  </w:style>
  <w:style w:type="paragraph" w:customStyle="1" w:styleId="Codeline">
    <w:name w:val="Codeline"/>
    <w:rsid w:val="002F21A0"/>
    <w:pPr>
      <w:numPr>
        <w:numId w:val="2"/>
      </w:numPr>
      <w:spacing w:after="60" w:line="240" w:lineRule="exact"/>
      <w:ind w:right="-1701"/>
    </w:pPr>
    <w:rPr>
      <w:rFonts w:ascii="Courier New" w:hAnsi="Courier New"/>
      <w:sz w:val="18"/>
      <w:lang w:val="en-GB" w:eastAsia="de-DE"/>
    </w:rPr>
  </w:style>
  <w:style w:type="paragraph" w:customStyle="1" w:styleId="StandardFett">
    <w:name w:val="Standard + Fett"/>
    <w:basedOn w:val="Normal"/>
    <w:rsid w:val="00BD0AE0"/>
    <w:rPr>
      <w:b/>
      <w:u w:val="single"/>
    </w:rPr>
  </w:style>
  <w:style w:type="paragraph" w:customStyle="1" w:styleId="BodyCopy">
    <w:name w:val="Body Copy"/>
    <w:basedOn w:val="Normal"/>
    <w:qFormat/>
    <w:rsid w:val="00F41CED"/>
    <w:rPr>
      <w:rFonts w:ascii="Segoe Condensed" w:eastAsia="Segoe Condensed" w:hAnsi="Segoe Condensed"/>
      <w:spacing w:val="8"/>
      <w:sz w:val="16"/>
      <w:szCs w:val="22"/>
      <w:lang w:eastAsia="en-US"/>
    </w:rPr>
  </w:style>
  <w:style w:type="character" w:styleId="Emphasis">
    <w:name w:val="Emphasis"/>
    <w:qFormat/>
    <w:rsid w:val="00F41CED"/>
    <w:rPr>
      <w:i/>
      <w:iCs/>
    </w:rPr>
  </w:style>
  <w:style w:type="paragraph" w:customStyle="1" w:styleId="Default">
    <w:name w:val="Default"/>
    <w:rsid w:val="00F41CE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de-DE" w:eastAsia="de-DE"/>
    </w:rPr>
  </w:style>
  <w:style w:type="paragraph" w:customStyle="1" w:styleId="Formatvorlageberschrift2NichtKursiv">
    <w:name w:val="Formatvorlage Überschrift 2 + Nicht Kursiv"/>
    <w:basedOn w:val="Heading2"/>
    <w:autoRedefine/>
    <w:rsid w:val="00A35C4D"/>
    <w:pPr>
      <w:numPr>
        <w:ilvl w:val="1"/>
      </w:numPr>
      <w:tabs>
        <w:tab w:val="num" w:pos="576"/>
      </w:tabs>
      <w:ind w:left="576" w:hanging="576"/>
    </w:pPr>
    <w:rPr>
      <w:rFonts w:ascii="Verdana" w:hAnsi="Verdana"/>
      <w:bCs w:val="0"/>
      <w:i w:val="0"/>
      <w:iCs w:val="0"/>
      <w:sz w:val="22"/>
      <w:szCs w:val="22"/>
      <w:u w:val="single"/>
      <w:lang w:val="en-GB"/>
    </w:rPr>
  </w:style>
  <w:style w:type="paragraph" w:customStyle="1" w:styleId="CharCharCharCharCharChar">
    <w:name w:val="Char Char Char Char Char Char"/>
    <w:basedOn w:val="Normal"/>
    <w:autoRedefine/>
    <w:rsid w:val="00330986"/>
    <w:pPr>
      <w:spacing w:after="160" w:line="240" w:lineRule="exact"/>
    </w:pPr>
    <w:rPr>
      <w:rFonts w:ascii="Arial" w:eastAsia="Times New Roman" w:hAnsi="Arial"/>
      <w:szCs w:val="20"/>
      <w:lang w:eastAsia="en-US"/>
    </w:rPr>
  </w:style>
  <w:style w:type="paragraph" w:customStyle="1" w:styleId="Betreffzeile">
    <w:name w:val="Betreffzeile"/>
    <w:basedOn w:val="Normal"/>
    <w:rsid w:val="00287A5A"/>
    <w:rPr>
      <w:rFonts w:ascii="Arial" w:eastAsia="Times New Roman" w:hAnsi="Arial"/>
      <w:sz w:val="22"/>
      <w:szCs w:val="22"/>
      <w:lang w:val="de-DE" w:eastAsia="de-DE"/>
    </w:rPr>
  </w:style>
  <w:style w:type="paragraph" w:styleId="ListParagraph">
    <w:name w:val="List Paragraph"/>
    <w:basedOn w:val="Normal"/>
    <w:uiPriority w:val="34"/>
    <w:qFormat/>
    <w:rsid w:val="00757C72"/>
    <w:pPr>
      <w:ind w:left="708"/>
    </w:pPr>
  </w:style>
  <w:style w:type="paragraph" w:styleId="TOC6">
    <w:name w:val="toc 6"/>
    <w:basedOn w:val="Normal"/>
    <w:next w:val="Normal"/>
    <w:autoRedefine/>
    <w:uiPriority w:val="39"/>
    <w:unhideWhenUsed/>
    <w:rsid w:val="00B923B3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eastAsia="en-US"/>
    </w:rPr>
  </w:style>
  <w:style w:type="paragraph" w:styleId="TOC7">
    <w:name w:val="toc 7"/>
    <w:basedOn w:val="Normal"/>
    <w:next w:val="Normal"/>
    <w:autoRedefine/>
    <w:uiPriority w:val="39"/>
    <w:unhideWhenUsed/>
    <w:rsid w:val="00B923B3"/>
    <w:pPr>
      <w:spacing w:after="100" w:line="276" w:lineRule="auto"/>
      <w:ind w:left="1320"/>
    </w:pPr>
    <w:rPr>
      <w:rFonts w:ascii="Calibri" w:eastAsia="Times New Roman" w:hAnsi="Calibri"/>
      <w:sz w:val="22"/>
      <w:szCs w:val="22"/>
      <w:lang w:eastAsia="en-US"/>
    </w:rPr>
  </w:style>
  <w:style w:type="paragraph" w:styleId="TOC8">
    <w:name w:val="toc 8"/>
    <w:basedOn w:val="Normal"/>
    <w:next w:val="Normal"/>
    <w:autoRedefine/>
    <w:uiPriority w:val="39"/>
    <w:unhideWhenUsed/>
    <w:rsid w:val="00B923B3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eastAsia="en-US"/>
    </w:rPr>
  </w:style>
  <w:style w:type="paragraph" w:styleId="TOC9">
    <w:name w:val="toc 9"/>
    <w:basedOn w:val="Normal"/>
    <w:next w:val="Normal"/>
    <w:autoRedefine/>
    <w:uiPriority w:val="39"/>
    <w:unhideWhenUsed/>
    <w:rsid w:val="00B923B3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eastAsia="en-US"/>
    </w:rPr>
  </w:style>
  <w:style w:type="paragraph" w:styleId="PlainText">
    <w:name w:val="Plain Text"/>
    <w:basedOn w:val="Normal"/>
    <w:link w:val="PlainTextChar"/>
    <w:uiPriority w:val="99"/>
    <w:rsid w:val="00B07AF4"/>
    <w:rPr>
      <w:rFonts w:ascii="Courier New" w:eastAsia="Times New Roman" w:hAnsi="Courier New" w:cs="Courier New"/>
      <w:szCs w:val="20"/>
      <w:lang w:val="de-DE" w:eastAsia="de-DE"/>
    </w:rPr>
  </w:style>
  <w:style w:type="character" w:customStyle="1" w:styleId="PlainTextChar">
    <w:name w:val="Plain Text Char"/>
    <w:link w:val="PlainText"/>
    <w:uiPriority w:val="99"/>
    <w:rsid w:val="00B07AF4"/>
    <w:rPr>
      <w:rFonts w:ascii="Courier New" w:hAnsi="Courier New" w:cs="Courier New"/>
      <w:lang w:val="de-DE" w:eastAsia="de-DE"/>
    </w:rPr>
  </w:style>
  <w:style w:type="paragraph" w:styleId="Revision">
    <w:name w:val="Revision"/>
    <w:hidden/>
    <w:uiPriority w:val="99"/>
    <w:semiHidden/>
    <w:rsid w:val="00C00C9B"/>
    <w:rPr>
      <w:rFonts w:ascii="Verdana" w:eastAsia="MS Mincho" w:hAnsi="Verdana"/>
      <w:szCs w:val="24"/>
      <w:lang w:eastAsia="ja-JP"/>
    </w:rPr>
  </w:style>
  <w:style w:type="paragraph" w:customStyle="1" w:styleId="CharCharCharCharCharCharCharCharChar">
    <w:name w:val="Char Char Char Char Char Char Char Char Char"/>
    <w:basedOn w:val="Normal"/>
    <w:autoRedefine/>
    <w:rsid w:val="001A4C78"/>
    <w:pPr>
      <w:spacing w:after="160" w:line="240" w:lineRule="exact"/>
    </w:pPr>
    <w:rPr>
      <w:rFonts w:ascii="Arial" w:eastAsia="Times New Roman" w:hAnsi="Arial"/>
      <w:szCs w:val="20"/>
      <w:lang w:eastAsia="en-US"/>
    </w:rPr>
  </w:style>
  <w:style w:type="character" w:customStyle="1" w:styleId="nobr1">
    <w:name w:val="nobr1"/>
    <w:rsid w:val="001A4C78"/>
    <w:rPr>
      <w:sz w:val="20"/>
      <w:szCs w:val="20"/>
    </w:rPr>
  </w:style>
  <w:style w:type="paragraph" w:customStyle="1" w:styleId="berschrift36">
    <w:name w:val="Überschrift 36"/>
    <w:basedOn w:val="Normal"/>
    <w:rsid w:val="001A4C78"/>
    <w:pPr>
      <w:spacing w:before="360" w:after="120"/>
      <w:outlineLvl w:val="3"/>
    </w:pPr>
    <w:rPr>
      <w:rFonts w:ascii="Times New Roman" w:eastAsia="Times New Roman" w:hAnsi="Times New Roman"/>
      <w:b/>
      <w:bCs/>
      <w:color w:val="000000"/>
      <w:sz w:val="34"/>
      <w:szCs w:val="34"/>
      <w:lang w:val="de-DE" w:eastAsia="de-DE"/>
    </w:rPr>
  </w:style>
  <w:style w:type="character" w:customStyle="1" w:styleId="greytext1">
    <w:name w:val="grey_text1"/>
    <w:rsid w:val="009F684D"/>
    <w:rPr>
      <w:rFonts w:ascii="Arial" w:hAnsi="Arial" w:cs="Arial" w:hint="default"/>
      <w:b w:val="0"/>
      <w:bCs w:val="0"/>
      <w:i w:val="0"/>
      <w:iCs w:val="0"/>
      <w:color w:val="485257"/>
      <w:sz w:val="17"/>
      <w:szCs w:val="17"/>
    </w:rPr>
  </w:style>
  <w:style w:type="character" w:customStyle="1" w:styleId="pluginpagetreechildrenspan">
    <w:name w:val="plugin_pagetree_children_span"/>
    <w:basedOn w:val="DefaultParagraphFont"/>
    <w:rsid w:val="007D06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07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3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2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8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1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796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91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476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0668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65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System%20Maintenance%20Technical%20Document_AB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D7D094-BB26-4462-A875-F3E536D59AA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5037277-5A51-4806-8E3D-BA0B28687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System Maintenance Technical Document_ABS.dot</Template>
  <TotalTime>0</TotalTime>
  <Pages>10</Pages>
  <Words>88</Words>
  <Characters>1043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Solution Engineering Document</vt:lpstr>
      <vt:lpstr>Solution Engineering Document</vt:lpstr>
    </vt:vector>
  </TitlesOfParts>
  <Company>Allianz Insurance plc</Company>
  <LinksUpToDate>false</LinksUpToDate>
  <CharactersWithSpaces>1129</CharactersWithSpaces>
  <SharedDoc>false</SharedDoc>
  <HLinks>
    <vt:vector size="618" baseType="variant">
      <vt:variant>
        <vt:i4>3407895</vt:i4>
      </vt:variant>
      <vt:variant>
        <vt:i4>528</vt:i4>
      </vt:variant>
      <vt:variant>
        <vt:i4>0</vt:i4>
      </vt:variant>
      <vt:variant>
        <vt:i4>5</vt:i4>
      </vt:variant>
      <vt:variant>
        <vt:lpwstr/>
      </vt:variant>
      <vt:variant>
        <vt:lpwstr>_Routing_of_Mails</vt:lpwstr>
      </vt:variant>
      <vt:variant>
        <vt:i4>7077908</vt:i4>
      </vt:variant>
      <vt:variant>
        <vt:i4>525</vt:i4>
      </vt:variant>
      <vt:variant>
        <vt:i4>0</vt:i4>
      </vt:variant>
      <vt:variant>
        <vt:i4>5</vt:i4>
      </vt:variant>
      <vt:variant>
        <vt:lpwstr>mailto:ABS-RELEASEMANAGEMENT@ALLIANZ.DE</vt:lpwstr>
      </vt:variant>
      <vt:variant>
        <vt:lpwstr/>
      </vt:variant>
      <vt:variant>
        <vt:i4>4849789</vt:i4>
      </vt:variant>
      <vt:variant>
        <vt:i4>522</vt:i4>
      </vt:variant>
      <vt:variant>
        <vt:i4>0</vt:i4>
      </vt:variant>
      <vt:variant>
        <vt:i4>5</vt:i4>
      </vt:variant>
      <vt:variant>
        <vt:lpwstr/>
      </vt:variant>
      <vt:variant>
        <vt:lpwstr>_Group_POSTKORB_Support</vt:lpwstr>
      </vt:variant>
      <vt:variant>
        <vt:i4>1900665</vt:i4>
      </vt:variant>
      <vt:variant>
        <vt:i4>519</vt:i4>
      </vt:variant>
      <vt:variant>
        <vt:i4>0</vt:i4>
      </vt:variant>
      <vt:variant>
        <vt:i4>5</vt:i4>
      </vt:variant>
      <vt:variant>
        <vt:lpwstr>mailto:ABS-JOBUEBERGABE@allianz.de</vt:lpwstr>
      </vt:variant>
      <vt:variant>
        <vt:lpwstr/>
      </vt:variant>
      <vt:variant>
        <vt:i4>1900665</vt:i4>
      </vt:variant>
      <vt:variant>
        <vt:i4>516</vt:i4>
      </vt:variant>
      <vt:variant>
        <vt:i4>0</vt:i4>
      </vt:variant>
      <vt:variant>
        <vt:i4>5</vt:i4>
      </vt:variant>
      <vt:variant>
        <vt:lpwstr>mailto:abs-jobuebergabe@allianz.de</vt:lpwstr>
      </vt:variant>
      <vt:variant>
        <vt:lpwstr/>
      </vt:variant>
      <vt:variant>
        <vt:i4>8126466</vt:i4>
      </vt:variant>
      <vt:variant>
        <vt:i4>513</vt:i4>
      </vt:variant>
      <vt:variant>
        <vt:i4>0</vt:i4>
      </vt:variant>
      <vt:variant>
        <vt:i4>5</vt:i4>
      </vt:variant>
      <vt:variant>
        <vt:lpwstr>mailto:ABS-BATCH@allianz.de</vt:lpwstr>
      </vt:variant>
      <vt:variant>
        <vt:lpwstr/>
      </vt:variant>
      <vt:variant>
        <vt:i4>721014</vt:i4>
      </vt:variant>
      <vt:variant>
        <vt:i4>510</vt:i4>
      </vt:variant>
      <vt:variant>
        <vt:i4>0</vt:i4>
      </vt:variant>
      <vt:variant>
        <vt:i4>5</vt:i4>
      </vt:variant>
      <vt:variant>
        <vt:lpwstr>mailto:abs-betriebstagskoordination@allianz.de</vt:lpwstr>
      </vt:variant>
      <vt:variant>
        <vt:lpwstr/>
      </vt:variant>
      <vt:variant>
        <vt:i4>2359323</vt:i4>
      </vt:variant>
      <vt:variant>
        <vt:i4>507</vt:i4>
      </vt:variant>
      <vt:variant>
        <vt:i4>0</vt:i4>
      </vt:variant>
      <vt:variant>
        <vt:i4>5</vt:i4>
      </vt:variant>
      <vt:variant>
        <vt:lpwstr>mailto:02.spuxp@inside.allianz.de</vt:lpwstr>
      </vt:variant>
      <vt:variant>
        <vt:lpwstr/>
      </vt:variant>
      <vt:variant>
        <vt:i4>1966184</vt:i4>
      </vt:variant>
      <vt:variant>
        <vt:i4>504</vt:i4>
      </vt:variant>
      <vt:variant>
        <vt:i4>0</vt:i4>
      </vt:variant>
      <vt:variant>
        <vt:i4>5</vt:i4>
      </vt:variant>
      <vt:variant>
        <vt:lpwstr/>
      </vt:variant>
      <vt:variant>
        <vt:lpwstr>_DB_Correction_(Update</vt:lpwstr>
      </vt:variant>
      <vt:variant>
        <vt:i4>1441899</vt:i4>
      </vt:variant>
      <vt:variant>
        <vt:i4>501</vt:i4>
      </vt:variant>
      <vt:variant>
        <vt:i4>0</vt:i4>
      </vt:variant>
      <vt:variant>
        <vt:i4>5</vt:i4>
      </vt:variant>
      <vt:variant>
        <vt:lpwstr>\\vaimuc02\pjsv\C-P\ABS-ARCHITEKTUR\0 ABS-Basiskomponenten\001 ABSCom\200 Servicekonfiguration\ABSENV-Zuordnung.xls</vt:lpwstr>
      </vt:variant>
      <vt:variant>
        <vt:lpwstr/>
      </vt:variant>
      <vt:variant>
        <vt:i4>262203</vt:i4>
      </vt:variant>
      <vt:variant>
        <vt:i4>495</vt:i4>
      </vt:variant>
      <vt:variant>
        <vt:i4>0</vt:i4>
      </vt:variant>
      <vt:variant>
        <vt:i4>5</vt:i4>
      </vt:variant>
      <vt:variant>
        <vt:lpwstr/>
      </vt:variant>
      <vt:variant>
        <vt:lpwstr>_Transporting_the_module</vt:lpwstr>
      </vt:variant>
      <vt:variant>
        <vt:i4>6553643</vt:i4>
      </vt:variant>
      <vt:variant>
        <vt:i4>489</vt:i4>
      </vt:variant>
      <vt:variant>
        <vt:i4>0</vt:i4>
      </vt:variant>
      <vt:variant>
        <vt:i4>5</vt:i4>
      </vt:variant>
      <vt:variant>
        <vt:lpwstr>https://ind-wiki.allianz.de.awin/display/ABS/ABS+Business+day+%28ABS-Betriebstag%29</vt:lpwstr>
      </vt:variant>
      <vt:variant>
        <vt:lpwstr/>
      </vt:variant>
      <vt:variant>
        <vt:i4>721014</vt:i4>
      </vt:variant>
      <vt:variant>
        <vt:i4>486</vt:i4>
      </vt:variant>
      <vt:variant>
        <vt:i4>0</vt:i4>
      </vt:variant>
      <vt:variant>
        <vt:i4>5</vt:i4>
      </vt:variant>
      <vt:variant>
        <vt:lpwstr>mailto:ABS-BETRIEBSTAGSKOORDINATION@allianz.de</vt:lpwstr>
      </vt:variant>
      <vt:variant>
        <vt:lpwstr/>
      </vt:variant>
      <vt:variant>
        <vt:i4>1179700</vt:i4>
      </vt:variant>
      <vt:variant>
        <vt:i4>480</vt:i4>
      </vt:variant>
      <vt:variant>
        <vt:i4>0</vt:i4>
      </vt:variant>
      <vt:variant>
        <vt:i4>5</vt:i4>
      </vt:variant>
      <vt:variant>
        <vt:lpwstr/>
      </vt:variant>
      <vt:variant>
        <vt:lpwstr>_Policy_Batch_Job</vt:lpwstr>
      </vt:variant>
      <vt:variant>
        <vt:i4>7405594</vt:i4>
      </vt:variant>
      <vt:variant>
        <vt:i4>477</vt:i4>
      </vt:variant>
      <vt:variant>
        <vt:i4>0</vt:i4>
      </vt:variant>
      <vt:variant>
        <vt:i4>5</vt:i4>
      </vt:variant>
      <vt:variant>
        <vt:lpwstr>mailto:ADAGBATCH-AUTOMAILING@allianz.de</vt:lpwstr>
      </vt:variant>
      <vt:variant>
        <vt:lpwstr/>
      </vt:variant>
      <vt:variant>
        <vt:i4>4325443</vt:i4>
      </vt:variant>
      <vt:variant>
        <vt:i4>474</vt:i4>
      </vt:variant>
      <vt:variant>
        <vt:i4>0</vt:i4>
      </vt:variant>
      <vt:variant>
        <vt:i4>5</vt:i4>
      </vt:variant>
      <vt:variant>
        <vt:lpwstr>http://formulare.ind.allianz/fconfig/formular.nsf/formStartN?ReadForm</vt:lpwstr>
      </vt:variant>
      <vt:variant>
        <vt:lpwstr/>
      </vt:variant>
      <vt:variant>
        <vt:i4>5636104</vt:i4>
      </vt:variant>
      <vt:variant>
        <vt:i4>471</vt:i4>
      </vt:variant>
      <vt:variant>
        <vt:i4>0</vt:i4>
      </vt:variant>
      <vt:variant>
        <vt:i4>5</vt:i4>
      </vt:variant>
      <vt:variant>
        <vt:lpwstr>https://ind.allianz.de.awin/</vt:lpwstr>
      </vt:variant>
      <vt:variant>
        <vt:lpwstr/>
      </vt:variant>
      <vt:variant>
        <vt:i4>720949</vt:i4>
      </vt:variant>
      <vt:variant>
        <vt:i4>468</vt:i4>
      </vt:variant>
      <vt:variant>
        <vt:i4>0</vt:i4>
      </vt:variant>
      <vt:variant>
        <vt:i4>5</vt:i4>
      </vt:variant>
      <vt:variant>
        <vt:lpwstr/>
      </vt:variant>
      <vt:variant>
        <vt:lpwstr>_Hot_Fix_Flow</vt:lpwstr>
      </vt:variant>
      <vt:variant>
        <vt:i4>720949</vt:i4>
      </vt:variant>
      <vt:variant>
        <vt:i4>465</vt:i4>
      </vt:variant>
      <vt:variant>
        <vt:i4>0</vt:i4>
      </vt:variant>
      <vt:variant>
        <vt:i4>5</vt:i4>
      </vt:variant>
      <vt:variant>
        <vt:lpwstr/>
      </vt:variant>
      <vt:variant>
        <vt:lpwstr>_Hot_Fix_Flow</vt:lpwstr>
      </vt:variant>
      <vt:variant>
        <vt:i4>720949</vt:i4>
      </vt:variant>
      <vt:variant>
        <vt:i4>462</vt:i4>
      </vt:variant>
      <vt:variant>
        <vt:i4>0</vt:i4>
      </vt:variant>
      <vt:variant>
        <vt:i4>5</vt:i4>
      </vt:variant>
      <vt:variant>
        <vt:lpwstr/>
      </vt:variant>
      <vt:variant>
        <vt:lpwstr>_Hot_Fix_Flow</vt:lpwstr>
      </vt:variant>
      <vt:variant>
        <vt:i4>1441844</vt:i4>
      </vt:variant>
      <vt:variant>
        <vt:i4>459</vt:i4>
      </vt:variant>
      <vt:variant>
        <vt:i4>0</vt:i4>
      </vt:variant>
      <vt:variant>
        <vt:i4>5</vt:i4>
      </vt:variant>
      <vt:variant>
        <vt:lpwstr/>
      </vt:variant>
      <vt:variant>
        <vt:lpwstr>_Appendix_B_1</vt:lpwstr>
      </vt:variant>
      <vt:variant>
        <vt:i4>8257541</vt:i4>
      </vt:variant>
      <vt:variant>
        <vt:i4>456</vt:i4>
      </vt:variant>
      <vt:variant>
        <vt:i4>0</vt:i4>
      </vt:variant>
      <vt:variant>
        <vt:i4>5</vt:i4>
      </vt:variant>
      <vt:variant>
        <vt:lpwstr>\\vaimuc04\wgai\a-it\a-it04\a-it04pac\pacp2\get_ausst\get_ausst.bat</vt:lpwstr>
      </vt:variant>
      <vt:variant>
        <vt:lpwstr/>
      </vt:variant>
      <vt:variant>
        <vt:i4>1245191</vt:i4>
      </vt:variant>
      <vt:variant>
        <vt:i4>453</vt:i4>
      </vt:variant>
      <vt:variant>
        <vt:i4>0</vt:i4>
      </vt:variant>
      <vt:variant>
        <vt:i4>5</vt:i4>
      </vt:variant>
      <vt:variant>
        <vt:lpwstr>\\vaimuc02\pjsv\C-P\ABS-GESAMTTEST\ABS</vt:lpwstr>
      </vt:variant>
      <vt:variant>
        <vt:lpwstr/>
      </vt:variant>
      <vt:variant>
        <vt:i4>3604492</vt:i4>
      </vt:variant>
      <vt:variant>
        <vt:i4>450</vt:i4>
      </vt:variant>
      <vt:variant>
        <vt:i4>0</vt:i4>
      </vt:variant>
      <vt:variant>
        <vt:i4>5</vt:i4>
      </vt:variant>
      <vt:variant>
        <vt:lpwstr>mailto:GPK-A-IT-ABBS4-P2@ALLIANZ.DE</vt:lpwstr>
      </vt:variant>
      <vt:variant>
        <vt:lpwstr/>
      </vt:variant>
      <vt:variant>
        <vt:i4>4784214</vt:i4>
      </vt:variant>
      <vt:variant>
        <vt:i4>447</vt:i4>
      </vt:variant>
      <vt:variant>
        <vt:i4>0</vt:i4>
      </vt:variant>
      <vt:variant>
        <vt:i4>5</vt:i4>
      </vt:variant>
      <vt:variant>
        <vt:lpwstr/>
      </vt:variant>
      <vt:variant>
        <vt:lpwstr>_Appendix_A</vt:lpwstr>
      </vt:variant>
      <vt:variant>
        <vt:i4>7667837</vt:i4>
      </vt:variant>
      <vt:variant>
        <vt:i4>444</vt:i4>
      </vt:variant>
      <vt:variant>
        <vt:i4>0</vt:i4>
      </vt:variant>
      <vt:variant>
        <vt:i4>5</vt:i4>
      </vt:variant>
      <vt:variant>
        <vt:lpwstr/>
      </vt:variant>
      <vt:variant>
        <vt:lpwstr>_JCL_Convention</vt:lpwstr>
      </vt:variant>
      <vt:variant>
        <vt:i4>5308421</vt:i4>
      </vt:variant>
      <vt:variant>
        <vt:i4>441</vt:i4>
      </vt:variant>
      <vt:variant>
        <vt:i4>0</vt:i4>
      </vt:variant>
      <vt:variant>
        <vt:i4>5</vt:i4>
      </vt:variant>
      <vt:variant>
        <vt:lpwstr>https://ind-wiki.allianz.de.awin/display/PAC/Policierung+-+Grundlagen</vt:lpwstr>
      </vt:variant>
      <vt:variant>
        <vt:lpwstr/>
      </vt:variant>
      <vt:variant>
        <vt:i4>786476</vt:i4>
      </vt:variant>
      <vt:variant>
        <vt:i4>435</vt:i4>
      </vt:variant>
      <vt:variant>
        <vt:i4>0</vt:i4>
      </vt:variant>
      <vt:variant>
        <vt:i4>5</vt:i4>
      </vt:variant>
      <vt:variant>
        <vt:lpwstr>mailto:PRODPLAN@ALLIANZ.DE</vt:lpwstr>
      </vt:variant>
      <vt:variant>
        <vt:lpwstr/>
      </vt:variant>
      <vt:variant>
        <vt:i4>5636210</vt:i4>
      </vt:variant>
      <vt:variant>
        <vt:i4>432</vt:i4>
      </vt:variant>
      <vt:variant>
        <vt:i4>0</vt:i4>
      </vt:variant>
      <vt:variant>
        <vt:i4>5</vt:i4>
      </vt:variant>
      <vt:variant>
        <vt:lpwstr>mailto:ISC3.CPI@ALLIANZ.DE</vt:lpwstr>
      </vt:variant>
      <vt:variant>
        <vt:lpwstr/>
      </vt:variant>
      <vt:variant>
        <vt:i4>6815792</vt:i4>
      </vt:variant>
      <vt:variant>
        <vt:i4>411</vt:i4>
      </vt:variant>
      <vt:variant>
        <vt:i4>0</vt:i4>
      </vt:variant>
      <vt:variant>
        <vt:i4>5</vt:i4>
      </vt:variant>
      <vt:variant>
        <vt:lpwstr>https://ind-wiki.allianz.de.awin/display/ABS/ABS-Doku+Vertrag+Batch</vt:lpwstr>
      </vt:variant>
      <vt:variant>
        <vt:lpwstr/>
      </vt:variant>
      <vt:variant>
        <vt:i4>5308421</vt:i4>
      </vt:variant>
      <vt:variant>
        <vt:i4>408</vt:i4>
      </vt:variant>
      <vt:variant>
        <vt:i4>0</vt:i4>
      </vt:variant>
      <vt:variant>
        <vt:i4>5</vt:i4>
      </vt:variant>
      <vt:variant>
        <vt:lpwstr>https://ind-wiki.allianz.de.awin/display/PAC/Policierung+-+Grundlagen</vt:lpwstr>
      </vt:variant>
      <vt:variant>
        <vt:lpwstr/>
      </vt:variant>
      <vt:variant>
        <vt:i4>1376351</vt:i4>
      </vt:variant>
      <vt:variant>
        <vt:i4>405</vt:i4>
      </vt:variant>
      <vt:variant>
        <vt:i4>0</vt:i4>
      </vt:variant>
      <vt:variant>
        <vt:i4>5</vt:i4>
      </vt:variant>
      <vt:variant>
        <vt:lpwstr>https://ind-wiki.allianz.de.awin/display/ABS/ABS+Programm</vt:lpwstr>
      </vt:variant>
      <vt:variant>
        <vt:lpwstr/>
      </vt:variant>
      <vt:variant>
        <vt:i4>196617</vt:i4>
      </vt:variant>
      <vt:variant>
        <vt:i4>402</vt:i4>
      </vt:variant>
      <vt:variant>
        <vt:i4>0</vt:i4>
      </vt:variant>
      <vt:variant>
        <vt:i4>5</vt:i4>
      </vt:variant>
      <vt:variant>
        <vt:lpwstr>http://xaimuc80/JUTACLIENT/main.html</vt:lpwstr>
      </vt:variant>
      <vt:variant>
        <vt:lpwstr/>
      </vt:variant>
      <vt:variant>
        <vt:i4>6750272</vt:i4>
      </vt:variant>
      <vt:variant>
        <vt:i4>399</vt:i4>
      </vt:variant>
      <vt:variant>
        <vt:i4>0</vt:i4>
      </vt:variant>
      <vt:variant>
        <vt:i4>5</vt:i4>
      </vt:variant>
      <vt:variant>
        <vt:lpwstr>\\VAIMUC06\ALLG\ALLG-ANWENDUNGEN\ALLGEMEIN\Werkzeuge\AMT\AMT-Sach2\AMT.cmd</vt:lpwstr>
      </vt:variant>
      <vt:variant>
        <vt:lpwstr/>
      </vt:variant>
      <vt:variant>
        <vt:i4>5832779</vt:i4>
      </vt:variant>
      <vt:variant>
        <vt:i4>396</vt:i4>
      </vt:variant>
      <vt:variant>
        <vt:i4>0</vt:i4>
      </vt:variant>
      <vt:variant>
        <vt:i4>5</vt:i4>
      </vt:variant>
      <vt:variant>
        <vt:lpwstr>https://ppm.allianz.de.awin/itg/dashboard/app/portal/PageView.jsp</vt:lpwstr>
      </vt:variant>
      <vt:variant>
        <vt:lpwstr/>
      </vt:variant>
      <vt:variant>
        <vt:i4>5439549</vt:i4>
      </vt:variant>
      <vt:variant>
        <vt:i4>393</vt:i4>
      </vt:variant>
      <vt:variant>
        <vt:i4>0</vt:i4>
      </vt:variant>
      <vt:variant>
        <vt:i4>5</vt:i4>
      </vt:variant>
      <vt:variant>
        <vt:lpwstr>http://sw000620/CCM-Host/WebHelp/SPU_XP-Help.htm</vt:lpwstr>
      </vt:variant>
      <vt:variant>
        <vt:lpwstr/>
      </vt:variant>
      <vt:variant>
        <vt:i4>852034</vt:i4>
      </vt:variant>
      <vt:variant>
        <vt:i4>390</vt:i4>
      </vt:variant>
      <vt:variant>
        <vt:i4>0</vt:i4>
      </vt:variant>
      <vt:variant>
        <vt:i4>5</vt:i4>
      </vt:variant>
      <vt:variant>
        <vt:lpwstr>http://as-roch02.allianz.at.awin/WebAccess/index.jsp?user</vt:lpwstr>
      </vt:variant>
      <vt:variant>
        <vt:lpwstr/>
      </vt:variant>
      <vt:variant>
        <vt:i4>8192045</vt:i4>
      </vt:variant>
      <vt:variant>
        <vt:i4>387</vt:i4>
      </vt:variant>
      <vt:variant>
        <vt:i4>0</vt:i4>
      </vt:variant>
      <vt:variant>
        <vt:i4>5</vt:i4>
      </vt:variant>
      <vt:variant>
        <vt:lpwstr>http://aeinfo.allianz.at.awin/</vt:lpwstr>
      </vt:variant>
      <vt:variant>
        <vt:lpwstr/>
      </vt:variant>
      <vt:variant>
        <vt:i4>8192048</vt:i4>
      </vt:variant>
      <vt:variant>
        <vt:i4>384</vt:i4>
      </vt:variant>
      <vt:variant>
        <vt:i4>0</vt:i4>
      </vt:variant>
      <vt:variant>
        <vt:i4>5</vt:i4>
      </vt:variant>
      <vt:variant>
        <vt:lpwstr>https://ind-wiki.allianz.de.awin/display/ABSVGM/Entwicklerrichtlinien+Host</vt:lpwstr>
      </vt:variant>
      <vt:variant>
        <vt:lpwstr/>
      </vt:variant>
      <vt:variant>
        <vt:i4>3211349</vt:i4>
      </vt:variant>
      <vt:variant>
        <vt:i4>381</vt:i4>
      </vt:variant>
      <vt:variant>
        <vt:i4>0</vt:i4>
      </vt:variant>
      <vt:variant>
        <vt:i4>5</vt:i4>
      </vt:variant>
      <vt:variant>
        <vt:lpwstr>\\vaimuc04\WGAI\A-IT\A-IT04\A-IT04PAC\PACP2</vt:lpwstr>
      </vt:variant>
      <vt:variant>
        <vt:lpwstr/>
      </vt:variant>
      <vt:variant>
        <vt:i4>2949126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_Toc879578</vt:lpwstr>
      </vt:variant>
      <vt:variant>
        <vt:i4>2228230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_Toc879577</vt:lpwstr>
      </vt:variant>
      <vt:variant>
        <vt:i4>2293766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_Toc879576</vt:lpwstr>
      </vt:variant>
      <vt:variant>
        <vt:i4>2097158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_Toc879575</vt:lpwstr>
      </vt:variant>
      <vt:variant>
        <vt:i4>2162694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_Toc879574</vt:lpwstr>
      </vt:variant>
      <vt:variant>
        <vt:i4>2490374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_Toc879573</vt:lpwstr>
      </vt:variant>
      <vt:variant>
        <vt:i4>2555910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_Toc879572</vt:lpwstr>
      </vt:variant>
      <vt:variant>
        <vt:i4>2359302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_Toc879571</vt:lpwstr>
      </vt:variant>
      <vt:variant>
        <vt:i4>2424838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_Toc879570</vt:lpwstr>
      </vt:variant>
      <vt:variant>
        <vt:i4>2883591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_Toc879569</vt:lpwstr>
      </vt:variant>
      <vt:variant>
        <vt:i4>2949127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_Toc879568</vt:lpwstr>
      </vt:variant>
      <vt:variant>
        <vt:i4>2228231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_Toc879567</vt:lpwstr>
      </vt:variant>
      <vt:variant>
        <vt:i4>2293767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_Toc879566</vt:lpwstr>
      </vt:variant>
      <vt:variant>
        <vt:i4>2097159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_Toc879565</vt:lpwstr>
      </vt:variant>
      <vt:variant>
        <vt:i4>2162695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_Toc879564</vt:lpwstr>
      </vt:variant>
      <vt:variant>
        <vt:i4>2490375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_Toc879563</vt:lpwstr>
      </vt:variant>
      <vt:variant>
        <vt:i4>2555911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_Toc879562</vt:lpwstr>
      </vt:variant>
      <vt:variant>
        <vt:i4>2359303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_Toc879561</vt:lpwstr>
      </vt:variant>
      <vt:variant>
        <vt:i4>2424839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_Toc879560</vt:lpwstr>
      </vt:variant>
      <vt:variant>
        <vt:i4>2883588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_Toc879559</vt:lpwstr>
      </vt:variant>
      <vt:variant>
        <vt:i4>2949124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_Toc879558</vt:lpwstr>
      </vt:variant>
      <vt:variant>
        <vt:i4>2228228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_Toc879557</vt:lpwstr>
      </vt:variant>
      <vt:variant>
        <vt:i4>2293764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_Toc879556</vt:lpwstr>
      </vt:variant>
      <vt:variant>
        <vt:i4>2097156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_Toc879555</vt:lpwstr>
      </vt:variant>
      <vt:variant>
        <vt:i4>2162692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_Toc879554</vt:lpwstr>
      </vt:variant>
      <vt:variant>
        <vt:i4>2490372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_Toc879553</vt:lpwstr>
      </vt:variant>
      <vt:variant>
        <vt:i4>2555908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_Toc879552</vt:lpwstr>
      </vt:variant>
      <vt:variant>
        <vt:i4>2359300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_Toc879551</vt:lpwstr>
      </vt:variant>
      <vt:variant>
        <vt:i4>2424836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_Toc879550</vt:lpwstr>
      </vt:variant>
      <vt:variant>
        <vt:i4>2883589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_Toc879549</vt:lpwstr>
      </vt:variant>
      <vt:variant>
        <vt:i4>2949125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_Toc879548</vt:lpwstr>
      </vt:variant>
      <vt:variant>
        <vt:i4>2228229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_Toc879547</vt:lpwstr>
      </vt:variant>
      <vt:variant>
        <vt:i4>2293765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_Toc879546</vt:lpwstr>
      </vt:variant>
      <vt:variant>
        <vt:i4>2097157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_Toc879545</vt:lpwstr>
      </vt:variant>
      <vt:variant>
        <vt:i4>2162693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_Toc879544</vt:lpwstr>
      </vt:variant>
      <vt:variant>
        <vt:i4>2490373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_Toc879543</vt:lpwstr>
      </vt:variant>
      <vt:variant>
        <vt:i4>2555909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_Toc879542</vt:lpwstr>
      </vt:variant>
      <vt:variant>
        <vt:i4>2359301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_Toc879541</vt:lpwstr>
      </vt:variant>
      <vt:variant>
        <vt:i4>2424837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_Toc879540</vt:lpwstr>
      </vt:variant>
      <vt:variant>
        <vt:i4>2883586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_Toc879539</vt:lpwstr>
      </vt:variant>
      <vt:variant>
        <vt:i4>2949122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_Toc879538</vt:lpwstr>
      </vt:variant>
      <vt:variant>
        <vt:i4>2228226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_Toc879537</vt:lpwstr>
      </vt:variant>
      <vt:variant>
        <vt:i4>2293762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_Toc879536</vt:lpwstr>
      </vt:variant>
      <vt:variant>
        <vt:i4>2097154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_Toc879535</vt:lpwstr>
      </vt:variant>
      <vt:variant>
        <vt:i4>2162690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_Toc879534</vt:lpwstr>
      </vt:variant>
      <vt:variant>
        <vt:i4>2490370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_Toc879533</vt:lpwstr>
      </vt:variant>
      <vt:variant>
        <vt:i4>2555906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_Toc879532</vt:lpwstr>
      </vt:variant>
      <vt:variant>
        <vt:i4>2359298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_Toc879531</vt:lpwstr>
      </vt:variant>
      <vt:variant>
        <vt:i4>2424834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_Toc879530</vt:lpwstr>
      </vt:variant>
      <vt:variant>
        <vt:i4>2883587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_Toc879529</vt:lpwstr>
      </vt:variant>
      <vt:variant>
        <vt:i4>2949123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_Toc879528</vt:lpwstr>
      </vt:variant>
      <vt:variant>
        <vt:i4>2228227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_Toc879527</vt:lpwstr>
      </vt:variant>
      <vt:variant>
        <vt:i4>2293763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_Toc879526</vt:lpwstr>
      </vt:variant>
      <vt:variant>
        <vt:i4>2097155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_Toc879525</vt:lpwstr>
      </vt:variant>
      <vt:variant>
        <vt:i4>2162691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_Toc879524</vt:lpwstr>
      </vt:variant>
      <vt:variant>
        <vt:i4>2490371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_Toc879523</vt:lpwstr>
      </vt:variant>
      <vt:variant>
        <vt:i4>2555907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_Toc879522</vt:lpwstr>
      </vt:variant>
      <vt:variant>
        <vt:i4>2359299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_Toc879521</vt:lpwstr>
      </vt:variant>
      <vt:variant>
        <vt:i4>2424835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_Toc879520</vt:lpwstr>
      </vt:variant>
      <vt:variant>
        <vt:i4>2883584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_Toc879519</vt:lpwstr>
      </vt:variant>
      <vt:variant>
        <vt:i4>2949120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_Toc879518</vt:lpwstr>
      </vt:variant>
      <vt:variant>
        <vt:i4>2228224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_Toc879517</vt:lpwstr>
      </vt:variant>
      <vt:variant>
        <vt:i4>2293760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_Toc879516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Solution Engineering Document</dc:title>
  <dc:creator>Adars</dc:creator>
  <cp:keywords>Portfolio Management</cp:keywords>
  <cp:lastModifiedBy>Harilal, Adars (Allianz Technology)</cp:lastModifiedBy>
  <cp:revision>16</cp:revision>
  <dcterms:created xsi:type="dcterms:W3CDTF">2019-10-09T06:35:00Z</dcterms:created>
  <dcterms:modified xsi:type="dcterms:W3CDTF">2019-10-09T09:30:00Z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-2088990875</vt:i4>
  </property>
</Properties>
</file>